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44118" w14:textId="00ED4AB8" w:rsidR="00A82EE2" w:rsidRPr="00A82EE2" w:rsidRDefault="00A82EE2" w:rsidP="00FF2411">
      <w:pPr>
        <w:rPr>
          <w:b/>
        </w:rPr>
      </w:pPr>
      <w:r>
        <w:rPr>
          <w:b/>
        </w:rPr>
        <w:t xml:space="preserve">DeuteRater </w:t>
      </w:r>
      <w:r w:rsidR="003C25DD">
        <w:rPr>
          <w:b/>
        </w:rPr>
        <w:t>Instruction</w:t>
      </w:r>
      <w:r>
        <w:rPr>
          <w:b/>
        </w:rPr>
        <w:t xml:space="preserve"> Manual and Tutorial</w:t>
      </w:r>
    </w:p>
    <w:p w14:paraId="76122882" w14:textId="77777777" w:rsidR="00A82EE2" w:rsidRDefault="00A82EE2" w:rsidP="00A04B5C">
      <w:pPr>
        <w:rPr>
          <w:b/>
        </w:rPr>
      </w:pPr>
      <w:r>
        <w:rPr>
          <w:b/>
        </w:rPr>
        <w:t>Table of Contents</w:t>
      </w:r>
    </w:p>
    <w:p w14:paraId="31A8E78F" w14:textId="77777777" w:rsidR="00A82EE2" w:rsidRDefault="006B3E67" w:rsidP="00A04B5C">
      <w:r>
        <w:t xml:space="preserve">Introduction </w:t>
      </w:r>
      <w:r>
        <w:tab/>
      </w:r>
      <w:r>
        <w:tab/>
      </w:r>
      <w:r>
        <w:tab/>
      </w:r>
      <w:r>
        <w:tab/>
      </w:r>
      <w:r>
        <w:tab/>
      </w:r>
      <w:r>
        <w:tab/>
      </w:r>
      <w:r w:rsidR="00BA096B">
        <w:tab/>
      </w:r>
      <w:r>
        <w:t>pg 2</w:t>
      </w:r>
    </w:p>
    <w:p w14:paraId="37C814D1" w14:textId="77777777" w:rsidR="006B3E67" w:rsidRDefault="006B3E67" w:rsidP="00A04B5C">
      <w:r>
        <w:t>Pre-Requisites</w:t>
      </w:r>
      <w:r>
        <w:tab/>
      </w:r>
      <w:r>
        <w:tab/>
      </w:r>
      <w:r>
        <w:tab/>
      </w:r>
      <w:r>
        <w:tab/>
      </w:r>
      <w:r>
        <w:tab/>
      </w:r>
      <w:r>
        <w:tab/>
      </w:r>
      <w:r w:rsidR="00BA096B">
        <w:tab/>
      </w:r>
      <w:r>
        <w:t>pg 2</w:t>
      </w:r>
    </w:p>
    <w:p w14:paraId="14D7D84C" w14:textId="5EA495F1" w:rsidR="00E84C43" w:rsidRDefault="00E84C43" w:rsidP="00A04B5C">
      <w:r>
        <w:t>Limitations and Assumptions of DeuteRater</w:t>
      </w:r>
      <w:r>
        <w:tab/>
      </w:r>
      <w:r>
        <w:tab/>
      </w:r>
      <w:r>
        <w:tab/>
        <w:t>pg</w:t>
      </w:r>
      <w:r w:rsidR="003C25DD">
        <w:t xml:space="preserve"> </w:t>
      </w:r>
      <w:r>
        <w:t>3</w:t>
      </w:r>
    </w:p>
    <w:p w14:paraId="11D374CA" w14:textId="296D25A2" w:rsidR="006B3E67" w:rsidRPr="006B3E67" w:rsidRDefault="006B3E67" w:rsidP="00A04B5C">
      <w:r>
        <w:t>Install</w:t>
      </w:r>
      <w:r w:rsidR="00C502FD">
        <w:t>ing</w:t>
      </w:r>
      <w:r>
        <w:t xml:space="preserve"> and Opening DeuteRater</w:t>
      </w:r>
      <w:r>
        <w:tab/>
      </w:r>
      <w:r>
        <w:tab/>
      </w:r>
      <w:r>
        <w:tab/>
      </w:r>
      <w:r w:rsidR="00BA096B">
        <w:tab/>
      </w:r>
      <w:r>
        <w:t xml:space="preserve">pg </w:t>
      </w:r>
      <w:r w:rsidR="00E84C43">
        <w:t>4</w:t>
      </w:r>
    </w:p>
    <w:p w14:paraId="78341B35" w14:textId="08A95524" w:rsidR="006B3E67" w:rsidRDefault="006B3E67" w:rsidP="00A04B5C">
      <w:r>
        <w:t>Extracting Data</w:t>
      </w:r>
      <w:r>
        <w:tab/>
      </w:r>
      <w:r>
        <w:tab/>
      </w:r>
      <w:r>
        <w:tab/>
      </w:r>
      <w:r>
        <w:tab/>
      </w:r>
      <w:r>
        <w:tab/>
      </w:r>
      <w:r w:rsidR="00BA096B">
        <w:tab/>
      </w:r>
      <w:r w:rsidR="00FF2411">
        <w:t xml:space="preserve"> </w:t>
      </w:r>
      <w:r w:rsidR="00FF2411">
        <w:tab/>
      </w:r>
      <w:r>
        <w:t xml:space="preserve">pg </w:t>
      </w:r>
      <w:r w:rsidR="00E84C43">
        <w:t>6</w:t>
      </w:r>
    </w:p>
    <w:p w14:paraId="2453B569" w14:textId="694681ED" w:rsidR="00607D7F" w:rsidRDefault="00607D7F" w:rsidP="00A04B5C">
      <w:r>
        <w:tab/>
        <w:t>Converting to mzML</w:t>
      </w:r>
      <w:r>
        <w:tab/>
      </w:r>
      <w:r>
        <w:tab/>
      </w:r>
      <w:r>
        <w:tab/>
      </w:r>
      <w:r>
        <w:tab/>
      </w:r>
      <w:r>
        <w:tab/>
        <w:t>pg 6</w:t>
      </w:r>
    </w:p>
    <w:p w14:paraId="0CD99814" w14:textId="0765D91A" w:rsidR="00607D7F" w:rsidRPr="006B3E67" w:rsidRDefault="00607D7F" w:rsidP="00A04B5C">
      <w:r>
        <w:tab/>
        <w:t>Creation of Identification File</w:t>
      </w:r>
      <w:r>
        <w:tab/>
      </w:r>
      <w:r>
        <w:tab/>
      </w:r>
      <w:r>
        <w:tab/>
      </w:r>
      <w:r>
        <w:tab/>
        <w:t>pg 6</w:t>
      </w:r>
    </w:p>
    <w:p w14:paraId="0204B871" w14:textId="08BAB5EC" w:rsidR="006B3E67" w:rsidRPr="006B3E67" w:rsidRDefault="006B3E67" w:rsidP="006B3E67">
      <w:r w:rsidRPr="006B3E67">
        <w:t>Calculating Labeling Shifts and Rates</w:t>
      </w:r>
      <w:r>
        <w:tab/>
      </w:r>
      <w:r>
        <w:tab/>
      </w:r>
      <w:r>
        <w:tab/>
      </w:r>
      <w:r w:rsidR="00BA096B">
        <w:tab/>
      </w:r>
      <w:r>
        <w:t xml:space="preserve">pg </w:t>
      </w:r>
      <w:r w:rsidR="0034236B">
        <w:t>12</w:t>
      </w:r>
    </w:p>
    <w:p w14:paraId="0A248804" w14:textId="5C1EE9B8" w:rsidR="006B3E67" w:rsidRDefault="006B3E67" w:rsidP="006B3E67">
      <w:r w:rsidRPr="006B3E67">
        <w:t>Adjusting Folder Locations and Program Settings</w:t>
      </w:r>
      <w:r>
        <w:tab/>
      </w:r>
      <w:r w:rsidR="00BA096B">
        <w:tab/>
      </w:r>
      <w:r>
        <w:t xml:space="preserve">pg </w:t>
      </w:r>
      <w:r w:rsidR="0034236B">
        <w:t>15</w:t>
      </w:r>
    </w:p>
    <w:p w14:paraId="7B015E9F" w14:textId="5AB18870" w:rsidR="00B77457" w:rsidRDefault="00B77457" w:rsidP="006B3E67">
      <w:r>
        <w:tab/>
        <w:t>Settings</w:t>
      </w:r>
      <w:r>
        <w:tab/>
      </w:r>
      <w:r>
        <w:tab/>
      </w:r>
      <w:r>
        <w:tab/>
      </w:r>
      <w:r>
        <w:tab/>
      </w:r>
      <w:r>
        <w:tab/>
      </w:r>
      <w:r>
        <w:tab/>
      </w:r>
      <w:r>
        <w:tab/>
        <w:t>pg 17</w:t>
      </w:r>
    </w:p>
    <w:p w14:paraId="26C7D134" w14:textId="2A5838BB" w:rsidR="00B77457" w:rsidRDefault="00B77457" w:rsidP="006B3E67">
      <w:r>
        <w:tab/>
        <w:t>Filters</w:t>
      </w:r>
      <w:r>
        <w:tab/>
      </w:r>
      <w:r>
        <w:tab/>
      </w:r>
      <w:r>
        <w:tab/>
      </w:r>
      <w:r>
        <w:tab/>
      </w:r>
      <w:r>
        <w:tab/>
      </w:r>
      <w:r>
        <w:tab/>
      </w:r>
      <w:r>
        <w:tab/>
        <w:t xml:space="preserve">pg </w:t>
      </w:r>
      <w:r w:rsidR="003C25DD">
        <w:t>20</w:t>
      </w:r>
    </w:p>
    <w:p w14:paraId="1B40BD42" w14:textId="15852725" w:rsidR="00B77457" w:rsidRDefault="00B77457" w:rsidP="006B3E67">
      <w:r>
        <w:tab/>
        <w:t>Advanced Options</w:t>
      </w:r>
      <w:r>
        <w:tab/>
      </w:r>
      <w:r>
        <w:tab/>
      </w:r>
      <w:r>
        <w:tab/>
      </w:r>
      <w:r>
        <w:tab/>
      </w:r>
      <w:r>
        <w:tab/>
        <w:t xml:space="preserve">pg </w:t>
      </w:r>
      <w:r w:rsidR="003C25DD">
        <w:t>2</w:t>
      </w:r>
      <w:r w:rsidR="003C25DD">
        <w:t>3</w:t>
      </w:r>
    </w:p>
    <w:p w14:paraId="3156CABA" w14:textId="303B60D1" w:rsidR="00B77457" w:rsidRDefault="00B77457" w:rsidP="00B77457">
      <w:r>
        <w:tab/>
      </w:r>
      <w:r>
        <w:tab/>
        <w:t xml:space="preserve">Altering amino acids or adding modifications       pg </w:t>
      </w:r>
      <w:r w:rsidR="003C25DD">
        <w:t>2</w:t>
      </w:r>
      <w:r w:rsidR="003C25DD">
        <w:t>4</w:t>
      </w:r>
    </w:p>
    <w:p w14:paraId="694368E5" w14:textId="70FDEDC1" w:rsidR="00B77457" w:rsidRDefault="00B77457" w:rsidP="00B77457">
      <w:r>
        <w:tab/>
      </w:r>
      <w:r>
        <w:tab/>
        <w:t xml:space="preserve">Adding or changing Labeling Site Patterns             pg </w:t>
      </w:r>
      <w:r w:rsidR="003C25DD">
        <w:t>2</w:t>
      </w:r>
      <w:r w:rsidR="003C25DD">
        <w:t>5</w:t>
      </w:r>
    </w:p>
    <w:p w14:paraId="2F9B92D2" w14:textId="5896F3AB" w:rsidR="00B77457" w:rsidRPr="006B3E67" w:rsidRDefault="00B77457" w:rsidP="00B77457">
      <w:r>
        <w:tab/>
      </w:r>
      <w:r>
        <w:tab/>
        <w:t>Changing modifications</w:t>
      </w:r>
      <w:r>
        <w:tab/>
      </w:r>
      <w:r>
        <w:tab/>
      </w:r>
      <w:r>
        <w:tab/>
      </w:r>
      <w:r>
        <w:tab/>
        <w:t xml:space="preserve">pg </w:t>
      </w:r>
      <w:r w:rsidR="003C25DD">
        <w:t>2</w:t>
      </w:r>
      <w:r w:rsidR="003C25DD">
        <w:t>6</w:t>
      </w:r>
    </w:p>
    <w:p w14:paraId="3682C770" w14:textId="320ED498" w:rsidR="006B3E67" w:rsidRPr="005B08BE" w:rsidRDefault="005B08BE" w:rsidP="00A04B5C">
      <w:r>
        <w:t>Output Files</w:t>
      </w:r>
      <w:r>
        <w:tab/>
      </w:r>
      <w:r>
        <w:tab/>
      </w:r>
      <w:r>
        <w:tab/>
      </w:r>
      <w:r>
        <w:tab/>
      </w:r>
      <w:r>
        <w:tab/>
      </w:r>
      <w:r>
        <w:tab/>
      </w:r>
      <w:r w:rsidR="00BA096B">
        <w:tab/>
      </w:r>
      <w:r>
        <w:t xml:space="preserve">pg </w:t>
      </w:r>
      <w:r w:rsidR="0027308D">
        <w:t>2</w:t>
      </w:r>
      <w:r w:rsidR="0027308D">
        <w:t>7</w:t>
      </w:r>
      <w:bookmarkStart w:id="0" w:name="_GoBack"/>
      <w:bookmarkEnd w:id="0"/>
    </w:p>
    <w:p w14:paraId="5229F72F" w14:textId="7DFE8D27" w:rsidR="006B3E67" w:rsidRDefault="00F10FF8" w:rsidP="00A04B5C">
      <w:r>
        <w:t>Altering the Code</w:t>
      </w:r>
      <w:r>
        <w:tab/>
      </w:r>
      <w:r>
        <w:tab/>
      </w:r>
      <w:r>
        <w:tab/>
      </w:r>
      <w:r>
        <w:tab/>
      </w:r>
      <w:r>
        <w:tab/>
      </w:r>
      <w:r w:rsidR="00BA096B">
        <w:tab/>
      </w:r>
      <w:r>
        <w:t xml:space="preserve">pg </w:t>
      </w:r>
      <w:r w:rsidR="003C25DD">
        <w:t>3</w:t>
      </w:r>
      <w:r w:rsidR="003C25DD">
        <w:t>7</w:t>
      </w:r>
    </w:p>
    <w:p w14:paraId="347C5884" w14:textId="297A0B61" w:rsidR="00BA096B" w:rsidRPr="00BA096B" w:rsidRDefault="00F10FF8" w:rsidP="00B77457">
      <w:r>
        <w:tab/>
        <w:t xml:space="preserve">Adjusting the </w:t>
      </w:r>
      <w:r w:rsidR="00DC32C4">
        <w:t>Defaults</w:t>
      </w:r>
      <w:r>
        <w:tab/>
      </w:r>
      <w:r>
        <w:tab/>
      </w:r>
      <w:r>
        <w:tab/>
      </w:r>
      <w:r>
        <w:tab/>
      </w:r>
      <w:r w:rsidR="00BA096B">
        <w:tab/>
      </w:r>
      <w:r>
        <w:t xml:space="preserve">pg </w:t>
      </w:r>
      <w:r w:rsidR="003C25DD">
        <w:t>3</w:t>
      </w:r>
      <w:r w:rsidR="003C25DD">
        <w:t>7</w:t>
      </w:r>
    </w:p>
    <w:p w14:paraId="215C9CCB" w14:textId="4A13459B" w:rsidR="00BA096B" w:rsidRDefault="00BA096B" w:rsidP="00A04B5C">
      <w:r>
        <w:rPr>
          <w:b/>
        </w:rPr>
        <w:tab/>
      </w:r>
      <w:r>
        <w:t>Adding a New Element</w:t>
      </w:r>
      <w:r>
        <w:tab/>
      </w:r>
      <w:r>
        <w:tab/>
      </w:r>
      <w:r>
        <w:tab/>
      </w:r>
      <w:r>
        <w:tab/>
      </w:r>
      <w:r>
        <w:tab/>
        <w:t xml:space="preserve">pg </w:t>
      </w:r>
      <w:r w:rsidR="003C25DD">
        <w:t>3</w:t>
      </w:r>
      <w:r w:rsidR="003C25DD">
        <w:t>7</w:t>
      </w:r>
    </w:p>
    <w:p w14:paraId="3AB610F8" w14:textId="60621C14" w:rsidR="00B77457" w:rsidRPr="00BA096B" w:rsidRDefault="00B77457" w:rsidP="00A04B5C">
      <w:r>
        <w:t xml:space="preserve">Using DeuteRater </w:t>
      </w:r>
      <w:r w:rsidRPr="00B77457">
        <w:t xml:space="preserve">for </w:t>
      </w:r>
      <w:r>
        <w:t>Other uses</w:t>
      </w:r>
      <w:r>
        <w:tab/>
      </w:r>
      <w:r>
        <w:tab/>
      </w:r>
      <w:r>
        <w:tab/>
      </w:r>
      <w:r>
        <w:tab/>
        <w:t xml:space="preserve">pg </w:t>
      </w:r>
      <w:r w:rsidR="003C25DD">
        <w:t>4</w:t>
      </w:r>
      <w:r w:rsidR="003C25DD">
        <w:t>3</w:t>
      </w:r>
    </w:p>
    <w:p w14:paraId="78F7CD3E" w14:textId="2EDC2420" w:rsidR="006B3E67" w:rsidRDefault="00BA096B" w:rsidP="00A04B5C">
      <w:r>
        <w:t>Common Problems</w:t>
      </w:r>
      <w:r>
        <w:tab/>
      </w:r>
      <w:r>
        <w:tab/>
      </w:r>
      <w:r>
        <w:tab/>
      </w:r>
      <w:r>
        <w:tab/>
      </w:r>
      <w:r>
        <w:tab/>
      </w:r>
      <w:r w:rsidR="00B77457">
        <w:tab/>
      </w:r>
      <w:r>
        <w:t xml:space="preserve">pg </w:t>
      </w:r>
      <w:r w:rsidR="00B77457">
        <w:t>4</w:t>
      </w:r>
      <w:r w:rsidR="003C25DD">
        <w:t>4</w:t>
      </w:r>
    </w:p>
    <w:p w14:paraId="70CD032B" w14:textId="03FF8947" w:rsidR="00E324DF" w:rsidRDefault="00E324DF" w:rsidP="00A04B5C">
      <w:r>
        <w:t>Updates</w:t>
      </w:r>
      <w:r>
        <w:tab/>
      </w:r>
      <w:r>
        <w:tab/>
      </w:r>
      <w:r>
        <w:tab/>
      </w:r>
      <w:r>
        <w:tab/>
      </w:r>
      <w:r>
        <w:tab/>
      </w:r>
      <w:r>
        <w:tab/>
      </w:r>
      <w:r>
        <w:tab/>
        <w:t>pg 46</w:t>
      </w:r>
    </w:p>
    <w:p w14:paraId="08E8628B" w14:textId="4E62B8F0" w:rsidR="00B77457" w:rsidRPr="00BA096B" w:rsidRDefault="00B77457" w:rsidP="00A04B5C">
      <w:r>
        <w:t>Citations</w:t>
      </w:r>
      <w:r>
        <w:tab/>
      </w:r>
      <w:r>
        <w:tab/>
      </w:r>
      <w:r>
        <w:tab/>
      </w:r>
      <w:r>
        <w:tab/>
      </w:r>
      <w:r>
        <w:tab/>
      </w:r>
      <w:r>
        <w:tab/>
      </w:r>
      <w:r>
        <w:tab/>
        <w:t xml:space="preserve">pg </w:t>
      </w:r>
      <w:r w:rsidR="00E324DF">
        <w:t>4</w:t>
      </w:r>
      <w:r w:rsidR="00E324DF">
        <w:t>7</w:t>
      </w:r>
    </w:p>
    <w:p w14:paraId="5589B7E3" w14:textId="77777777" w:rsidR="006B3E67" w:rsidRDefault="006B3E67" w:rsidP="00A04B5C">
      <w:pPr>
        <w:rPr>
          <w:b/>
        </w:rPr>
      </w:pPr>
    </w:p>
    <w:p w14:paraId="1F605CC1" w14:textId="77777777" w:rsidR="006B3E67" w:rsidRDefault="006B3E67" w:rsidP="00A04B5C">
      <w:pPr>
        <w:rPr>
          <w:b/>
        </w:rPr>
      </w:pPr>
    </w:p>
    <w:p w14:paraId="4ED3110F" w14:textId="77777777" w:rsidR="006B3E67" w:rsidRDefault="006B3E67" w:rsidP="00A04B5C">
      <w:pPr>
        <w:rPr>
          <w:b/>
        </w:rPr>
      </w:pPr>
    </w:p>
    <w:p w14:paraId="13D45374" w14:textId="77777777" w:rsidR="006B3E67" w:rsidRDefault="006B3E67" w:rsidP="00A04B5C">
      <w:pPr>
        <w:rPr>
          <w:b/>
        </w:rPr>
      </w:pPr>
    </w:p>
    <w:p w14:paraId="114AB557" w14:textId="77777777" w:rsidR="00C04ED6" w:rsidRDefault="00C04ED6" w:rsidP="00A04B5C">
      <w:r>
        <w:rPr>
          <w:b/>
        </w:rPr>
        <w:lastRenderedPageBreak/>
        <w:t>Introduction</w:t>
      </w:r>
    </w:p>
    <w:p w14:paraId="7A1B79A8" w14:textId="77777777" w:rsidR="00C04ED6" w:rsidRDefault="00C04ED6" w:rsidP="00A04B5C">
      <w:r>
        <w:t xml:space="preserve">Welcome to DeuteRater, a program designed to use isotopic data to determine turnover rates of proteins.  </w:t>
      </w:r>
      <w:r w:rsidR="00C502FD">
        <w:t xml:space="preserve">We have designed this tutorial to lead you step-by-step to beginning your analyses with DeuteRater. </w:t>
      </w:r>
    </w:p>
    <w:p w14:paraId="0B1724EF" w14:textId="77777777" w:rsidR="00C04ED6" w:rsidRDefault="00C04ED6" w:rsidP="00A04B5C">
      <w:r w:rsidRPr="006B3E67">
        <w:rPr>
          <w:b/>
        </w:rPr>
        <w:t>Pre-Requisites</w:t>
      </w:r>
      <w:r>
        <w:t>:</w:t>
      </w:r>
    </w:p>
    <w:p w14:paraId="1C879E07" w14:textId="149BE3AA" w:rsidR="0058626F" w:rsidRDefault="0058626F" w:rsidP="006B3E67">
      <w:r>
        <w:t>DeuteRater</w:t>
      </w:r>
      <w:r w:rsidR="001B5ACA">
        <w:t>_py2</w:t>
      </w:r>
      <w:r>
        <w:t>: Python 2 (</w:t>
      </w:r>
      <w:r w:rsidR="00C04ED6">
        <w:t>Python 2.7</w:t>
      </w:r>
      <w:r>
        <w:t xml:space="preserve"> or higher).  </w:t>
      </w:r>
    </w:p>
    <w:p w14:paraId="0EEB439F" w14:textId="3B79B578" w:rsidR="00991B4E" w:rsidRDefault="0058626F" w:rsidP="006B3E67">
      <w:r>
        <w:t>DeuteRater</w:t>
      </w:r>
      <w:r w:rsidR="001B5ACA">
        <w:t>_py</w:t>
      </w:r>
      <w:r>
        <w:t>3 or higher</w:t>
      </w:r>
      <w:r w:rsidR="00991B4E">
        <w:t xml:space="preserve">, </w:t>
      </w:r>
      <w:r>
        <w:t>Python 3 (Python 3.5 or higher)</w:t>
      </w:r>
    </w:p>
    <w:p w14:paraId="61806199" w14:textId="59B9068D" w:rsidR="0058626F" w:rsidRDefault="001B5ACA" w:rsidP="006B3E67">
      <w:r>
        <w:t>py2 and py3</w:t>
      </w:r>
      <w:r w:rsidR="0058626F">
        <w:t xml:space="preserve"> are functionally identical, </w:t>
      </w:r>
      <w:r>
        <w:t>py</w:t>
      </w:r>
      <w:r w:rsidR="0058626F">
        <w:t xml:space="preserve">2 is for Python 2 and </w:t>
      </w:r>
      <w:r>
        <w:t>py</w:t>
      </w:r>
      <w:r w:rsidR="0058626F">
        <w:t>3 is for Python 3.</w:t>
      </w:r>
    </w:p>
    <w:p w14:paraId="57F27DEB" w14:textId="4B4AC819" w:rsidR="00C04ED6" w:rsidRDefault="00C502FD" w:rsidP="00C04ED6">
      <w:r>
        <w:t xml:space="preserve">Required </w:t>
      </w:r>
      <w:r w:rsidR="00C04ED6">
        <w:t>Python Modules:</w:t>
      </w:r>
    </w:p>
    <w:p w14:paraId="0CD577F7" w14:textId="77777777" w:rsidR="00C04ED6" w:rsidRDefault="00C04ED6" w:rsidP="00C04ED6">
      <w:pPr>
        <w:ind w:left="720"/>
      </w:pPr>
      <w:r>
        <w:t>pyteomics</w:t>
      </w:r>
    </w:p>
    <w:p w14:paraId="7467FF2A" w14:textId="77777777" w:rsidR="00C04ED6" w:rsidRDefault="00C04ED6" w:rsidP="00C04ED6">
      <w:pPr>
        <w:ind w:left="720"/>
      </w:pPr>
      <w:r>
        <w:t>pandas</w:t>
      </w:r>
    </w:p>
    <w:p w14:paraId="54B4F68D" w14:textId="77777777" w:rsidR="00C04ED6" w:rsidRDefault="00C04ED6" w:rsidP="00C04ED6">
      <w:pPr>
        <w:ind w:left="720"/>
      </w:pPr>
      <w:r>
        <w:t>lxml</w:t>
      </w:r>
    </w:p>
    <w:p w14:paraId="3D6368A6" w14:textId="77777777" w:rsidR="00C04ED6" w:rsidRDefault="00C04ED6" w:rsidP="00C04ED6">
      <w:pPr>
        <w:ind w:left="720"/>
      </w:pPr>
      <w:r>
        <w:t>PyQt4</w:t>
      </w:r>
    </w:p>
    <w:p w14:paraId="29B27196" w14:textId="77777777" w:rsidR="00C04ED6" w:rsidRDefault="00C04ED6" w:rsidP="00C04ED6">
      <w:pPr>
        <w:ind w:left="720"/>
      </w:pPr>
      <w:r>
        <w:t xml:space="preserve">numpy </w:t>
      </w:r>
    </w:p>
    <w:p w14:paraId="3DBC53B2" w14:textId="77777777" w:rsidR="00C04ED6" w:rsidRDefault="00C04ED6" w:rsidP="00C04ED6">
      <w:pPr>
        <w:ind w:left="720"/>
      </w:pPr>
      <w:r>
        <w:t>scipy</w:t>
      </w:r>
    </w:p>
    <w:p w14:paraId="7CE3A316" w14:textId="77777777" w:rsidR="00C04ED6" w:rsidRDefault="00C04ED6" w:rsidP="00C04ED6">
      <w:pPr>
        <w:ind w:left="720"/>
      </w:pPr>
      <w:r>
        <w:t>matplotlib</w:t>
      </w:r>
    </w:p>
    <w:p w14:paraId="43F47183" w14:textId="77777777" w:rsidR="004B163F" w:rsidRDefault="004B163F" w:rsidP="004B163F">
      <w:r>
        <w:t>Required Python Modules that should be included in your default python install</w:t>
      </w:r>
      <w:r w:rsidR="00C502FD">
        <w:t>ation</w:t>
      </w:r>
      <w:r>
        <w:t>:</w:t>
      </w:r>
    </w:p>
    <w:p w14:paraId="13B3856F" w14:textId="77777777" w:rsidR="004B163F" w:rsidRDefault="004B163F" w:rsidP="004B163F">
      <w:pPr>
        <w:ind w:left="720"/>
      </w:pPr>
      <w:r>
        <w:t>multiprocessing</w:t>
      </w:r>
    </w:p>
    <w:p w14:paraId="6912BACE" w14:textId="77777777" w:rsidR="004B163F" w:rsidRDefault="004B163F" w:rsidP="004B163F">
      <w:pPr>
        <w:ind w:left="720"/>
      </w:pPr>
      <w:r>
        <w:t xml:space="preserve">copy </w:t>
      </w:r>
    </w:p>
    <w:p w14:paraId="0E95559E" w14:textId="77777777" w:rsidR="004B163F" w:rsidRDefault="004B163F" w:rsidP="004B163F">
      <w:pPr>
        <w:ind w:left="720"/>
      </w:pPr>
      <w:r>
        <w:t>collections</w:t>
      </w:r>
    </w:p>
    <w:p w14:paraId="12024DA4" w14:textId="77777777" w:rsidR="004B163F" w:rsidRDefault="004B163F" w:rsidP="004B163F">
      <w:pPr>
        <w:ind w:left="720"/>
      </w:pPr>
      <w:r>
        <w:t>os</w:t>
      </w:r>
    </w:p>
    <w:p w14:paraId="7D694BBD" w14:textId="77777777" w:rsidR="00C04ED6" w:rsidRDefault="00C04ED6" w:rsidP="00C04ED6">
      <w:pPr>
        <w:ind w:left="720"/>
      </w:pPr>
      <w:r>
        <w:t>sys</w:t>
      </w:r>
    </w:p>
    <w:p w14:paraId="4B8B9695" w14:textId="77777777" w:rsidR="00C04ED6" w:rsidRDefault="00C04ED6" w:rsidP="00C04ED6">
      <w:pPr>
        <w:ind w:left="720"/>
      </w:pPr>
      <w:r>
        <w:t>csv</w:t>
      </w:r>
    </w:p>
    <w:p w14:paraId="451CB4F6" w14:textId="77777777" w:rsidR="006B3E67" w:rsidRDefault="006B3E67" w:rsidP="00C04ED6"/>
    <w:p w14:paraId="79570B3E" w14:textId="77777777" w:rsidR="006B3E67" w:rsidRDefault="006B3E67" w:rsidP="00C04ED6"/>
    <w:p w14:paraId="1B574D7A" w14:textId="77777777" w:rsidR="006B3E67" w:rsidRDefault="006B3E67" w:rsidP="00C04ED6"/>
    <w:p w14:paraId="7F43EFD9" w14:textId="77777777" w:rsidR="006B3E67" w:rsidRDefault="006B3E67" w:rsidP="00C04ED6"/>
    <w:p w14:paraId="6C555050" w14:textId="77777777" w:rsidR="006B3E67" w:rsidRDefault="006B3E67" w:rsidP="00C04ED6"/>
    <w:p w14:paraId="1FF71044" w14:textId="77777777" w:rsidR="006B3E67" w:rsidRDefault="006B3E67" w:rsidP="00C04ED6"/>
    <w:p w14:paraId="573CA738" w14:textId="7BDD5438" w:rsidR="006248F2" w:rsidRDefault="006248F2" w:rsidP="00C04ED6">
      <w:r>
        <w:rPr>
          <w:b/>
        </w:rPr>
        <w:lastRenderedPageBreak/>
        <w:t xml:space="preserve">Limitations and Assumptions of DeuteRater: </w:t>
      </w:r>
    </w:p>
    <w:p w14:paraId="74F4EF49" w14:textId="44BED4DC" w:rsidR="006248F2" w:rsidRDefault="006248F2" w:rsidP="00C04ED6">
      <w:r>
        <w:t>DeuteRater has been coded with a set of Assumptions and Limitations on its use.  Before the tutorial the limitations will be laid out so you can be sure DeuteRater is correct for your application:</w:t>
      </w:r>
    </w:p>
    <w:p w14:paraId="68B56A9A" w14:textId="401B246D" w:rsidR="006248F2" w:rsidRDefault="006248F2" w:rsidP="00954C3D">
      <w:pPr>
        <w:pStyle w:val="ListParagraph"/>
        <w:numPr>
          <w:ilvl w:val="0"/>
          <w:numId w:val="3"/>
        </w:numPr>
      </w:pPr>
      <w:r>
        <w:t>DeuteRater was designed first and foremost as a program for determining kinetic turnover rates of proteins.  It will give outputs that can be used for analyzing the isotopic error of your mass spectrometer or other purposes, but those will require the use of intermediate files and are not directly covered in this tutorial.</w:t>
      </w:r>
    </w:p>
    <w:p w14:paraId="730C7616" w14:textId="255DA8FD" w:rsidR="006248F2" w:rsidRDefault="006248F2" w:rsidP="00954C3D">
      <w:pPr>
        <w:pStyle w:val="ListParagraph"/>
        <w:numPr>
          <w:ilvl w:val="0"/>
          <w:numId w:val="3"/>
        </w:numPr>
      </w:pPr>
      <w:r>
        <w:t>It is assumed that whatever heavy isotopic label was introduced into your subjects was incorporated immediately (relative to the length of the experiment) and stayed constant the entire time.  This is easily achieved with cell culture or injections in test animals.  This is much more difficult to achieve with labeled diets or human test subjects.</w:t>
      </w:r>
    </w:p>
    <w:p w14:paraId="26E5F017" w14:textId="77777777" w:rsidR="005E570A" w:rsidRDefault="006248F2" w:rsidP="00954C3D">
      <w:pPr>
        <w:pStyle w:val="ListParagraph"/>
        <w:numPr>
          <w:ilvl w:val="0"/>
          <w:numId w:val="3"/>
        </w:numPr>
      </w:pPr>
      <w:r>
        <w:t xml:space="preserve">It is assumed that your heavy isotopic label is ONE and ONLY ONE of the following </w:t>
      </w:r>
      <w:r w:rsidRPr="00954C3D">
        <w:rPr>
          <w:vertAlign w:val="superscript"/>
        </w:rPr>
        <w:t>13</w:t>
      </w:r>
      <w:r>
        <w:t xml:space="preserve">C, </w:t>
      </w:r>
      <w:r w:rsidRPr="00954C3D">
        <w:rPr>
          <w:vertAlign w:val="superscript"/>
        </w:rPr>
        <w:t>15</w:t>
      </w:r>
      <w:r>
        <w:t xml:space="preserve">N, or </w:t>
      </w:r>
      <w:r w:rsidRPr="00954C3D">
        <w:rPr>
          <w:vertAlign w:val="superscript"/>
        </w:rPr>
        <w:t>2</w:t>
      </w:r>
      <w:r>
        <w:t xml:space="preserve">H.  </w:t>
      </w:r>
    </w:p>
    <w:p w14:paraId="38071B94" w14:textId="530B8030" w:rsidR="005E570A" w:rsidRDefault="005E570A" w:rsidP="00954C3D">
      <w:pPr>
        <w:pStyle w:val="ListParagraph"/>
        <w:numPr>
          <w:ilvl w:val="0"/>
          <w:numId w:val="3"/>
        </w:numPr>
      </w:pPr>
      <w:r>
        <w:t>DeuteRater must observe M0, the neutromer with no heavy isotopes both experimentally and theoretically.  The theoretical calculation can still “see” a neutromer if its intensity is 1E-6 % of the total neutromer pattern but it does have limits.  Because of this a traditional SILAC or SILAM approach of labeling all of one or two amino acids will probably fail.  A mixture of heavy and light amino acids in cell media or an injection could probably be made to work, depending on the amount of labels in the heavy amino acid and the ratio of heavy to light.</w:t>
      </w:r>
    </w:p>
    <w:p w14:paraId="7482B326" w14:textId="2C44C786" w:rsidR="00116984" w:rsidRDefault="00116984" w:rsidP="00954C3D">
      <w:pPr>
        <w:pStyle w:val="ListParagraph"/>
        <w:numPr>
          <w:ilvl w:val="0"/>
          <w:numId w:val="3"/>
        </w:numPr>
      </w:pPr>
      <w:r>
        <w:t xml:space="preserve">DeuteRater is built for proteins.  While the calculations are </w:t>
      </w:r>
      <w:r w:rsidR="00A4127B">
        <w:t>similar for other bio-molecules, DeuteRater is not set up to extract or analyze them by default.</w:t>
      </w:r>
    </w:p>
    <w:p w14:paraId="7B419FCE" w14:textId="49A60689" w:rsidR="005E570A" w:rsidRDefault="005E570A" w:rsidP="00954C3D">
      <w:pPr>
        <w:pStyle w:val="ListParagraph"/>
        <w:numPr>
          <w:ilvl w:val="0"/>
          <w:numId w:val="3"/>
        </w:numPr>
      </w:pPr>
      <w:r>
        <w:t>DeuteRater was created by a lab which uses D</w:t>
      </w:r>
      <w:r w:rsidRPr="00954C3D">
        <w:rPr>
          <w:vertAlign w:val="subscript"/>
        </w:rPr>
        <w:t>2</w:t>
      </w:r>
      <w:r>
        <w:t xml:space="preserve">O as the labeling </w:t>
      </w:r>
      <w:r w:rsidR="008B0079">
        <w:t>of 4-6% in mammals and mammalian cell culture.  Filters and settings default to values appropriate to t</w:t>
      </w:r>
      <w:r w:rsidR="00036D93">
        <w:t>h</w:t>
      </w:r>
      <w:r w:rsidR="008B0079">
        <w:t>ose types of experiments.  If using a different</w:t>
      </w:r>
      <w:r w:rsidR="00036D93">
        <w:t xml:space="preserve"> label you must adjust settings and filters accordingly.</w:t>
      </w:r>
    </w:p>
    <w:p w14:paraId="67F8D65C" w14:textId="2E845031" w:rsidR="006248F2" w:rsidRPr="00954C3D" w:rsidRDefault="006248F2" w:rsidP="005E570A">
      <w:r>
        <w:t>The code of DeuteRater is under a General Product License, so you are welcome to modify DeuteRater to undo these limitations.  The code to do that is well beyond the scope of this tutorial.</w:t>
      </w:r>
    </w:p>
    <w:p w14:paraId="4CE8038F" w14:textId="77777777" w:rsidR="006248F2" w:rsidRDefault="006248F2" w:rsidP="00C04ED6">
      <w:pPr>
        <w:rPr>
          <w:b/>
        </w:rPr>
      </w:pPr>
    </w:p>
    <w:p w14:paraId="099C8FEF" w14:textId="77777777" w:rsidR="005B08BE" w:rsidRDefault="005B08BE" w:rsidP="00C04ED6">
      <w:pPr>
        <w:rPr>
          <w:b/>
        </w:rPr>
      </w:pPr>
    </w:p>
    <w:p w14:paraId="4BEC532E" w14:textId="77777777" w:rsidR="008B0079" w:rsidRDefault="008B0079" w:rsidP="00C04ED6">
      <w:pPr>
        <w:rPr>
          <w:b/>
        </w:rPr>
      </w:pPr>
    </w:p>
    <w:p w14:paraId="443FD73D" w14:textId="77777777" w:rsidR="008B0079" w:rsidRDefault="008B0079" w:rsidP="00C04ED6">
      <w:pPr>
        <w:rPr>
          <w:b/>
        </w:rPr>
      </w:pPr>
    </w:p>
    <w:p w14:paraId="60311C98" w14:textId="77777777" w:rsidR="008B0079" w:rsidRDefault="008B0079" w:rsidP="00C04ED6">
      <w:pPr>
        <w:rPr>
          <w:b/>
        </w:rPr>
      </w:pPr>
    </w:p>
    <w:p w14:paraId="5722E077" w14:textId="77777777" w:rsidR="008B0079" w:rsidRDefault="008B0079" w:rsidP="00C04ED6">
      <w:pPr>
        <w:rPr>
          <w:b/>
        </w:rPr>
      </w:pPr>
    </w:p>
    <w:p w14:paraId="700A08A0" w14:textId="77777777" w:rsidR="008B0079" w:rsidRDefault="008B0079" w:rsidP="00C04ED6">
      <w:pPr>
        <w:rPr>
          <w:b/>
        </w:rPr>
      </w:pPr>
    </w:p>
    <w:p w14:paraId="4BF9C255" w14:textId="77777777" w:rsidR="008B0079" w:rsidRDefault="008B0079" w:rsidP="00C04ED6">
      <w:pPr>
        <w:rPr>
          <w:b/>
        </w:rPr>
      </w:pPr>
    </w:p>
    <w:p w14:paraId="47A11969" w14:textId="77777777" w:rsidR="008B0079" w:rsidRDefault="008B0079" w:rsidP="00C04ED6">
      <w:pPr>
        <w:rPr>
          <w:b/>
        </w:rPr>
      </w:pPr>
    </w:p>
    <w:p w14:paraId="0A58A584" w14:textId="77777777" w:rsidR="008B0079" w:rsidRDefault="008B0079" w:rsidP="00C04ED6">
      <w:pPr>
        <w:rPr>
          <w:b/>
        </w:rPr>
      </w:pPr>
    </w:p>
    <w:p w14:paraId="051A756E" w14:textId="77777777" w:rsidR="00E84C43" w:rsidRDefault="00E84C43" w:rsidP="00C04ED6">
      <w:pPr>
        <w:rPr>
          <w:b/>
        </w:rPr>
      </w:pPr>
    </w:p>
    <w:p w14:paraId="564A762D" w14:textId="38C8CA79" w:rsidR="006B3E67" w:rsidRPr="006B3E67" w:rsidRDefault="006B3E67" w:rsidP="00C04ED6">
      <w:pPr>
        <w:rPr>
          <w:b/>
        </w:rPr>
      </w:pPr>
      <w:r>
        <w:rPr>
          <w:b/>
        </w:rPr>
        <w:lastRenderedPageBreak/>
        <w:t>Install</w:t>
      </w:r>
      <w:r w:rsidR="00C502FD">
        <w:rPr>
          <w:b/>
        </w:rPr>
        <w:t>ing</w:t>
      </w:r>
      <w:r>
        <w:rPr>
          <w:b/>
        </w:rPr>
        <w:t xml:space="preserve"> and Opening DeuteRater</w:t>
      </w:r>
    </w:p>
    <w:p w14:paraId="01A47897" w14:textId="79B959E9" w:rsidR="00C04ED6" w:rsidRDefault="00C502FD" w:rsidP="00C04ED6">
      <w:r>
        <w:t xml:space="preserve">First, </w:t>
      </w:r>
      <w:r w:rsidR="00991B4E">
        <w:t>download</w:t>
      </w:r>
      <w:r>
        <w:t xml:space="preserve"> </w:t>
      </w:r>
      <w:r w:rsidR="004C167E">
        <w:t xml:space="preserve">the folder from the internet and put it </w:t>
      </w:r>
      <w:r w:rsidR="00991B4E">
        <w:t>somewhere</w:t>
      </w:r>
      <w:r w:rsidR="004C167E">
        <w:t xml:space="preserve"> your computer.  For this example I have </w:t>
      </w:r>
      <w:r>
        <w:t xml:space="preserve">placed </w:t>
      </w:r>
      <w:r w:rsidR="004C167E">
        <w:t xml:space="preserve">it </w:t>
      </w:r>
      <w:r>
        <w:t xml:space="preserve">in </w:t>
      </w:r>
      <w:r w:rsidR="004C167E">
        <w:t>the C drive</w:t>
      </w:r>
      <w:r>
        <w:t>,</w:t>
      </w:r>
      <w:r w:rsidR="004C167E">
        <w:t xml:space="preserve"> in a folder called Example_Folder:</w:t>
      </w:r>
    </w:p>
    <w:p w14:paraId="1DB2DCF9" w14:textId="77777777" w:rsidR="004C167E" w:rsidRDefault="00935D1B" w:rsidP="00C04ED6">
      <w:r>
        <w:rPr>
          <w:noProof/>
        </w:rPr>
        <w:drawing>
          <wp:inline distT="0" distB="0" distL="0" distR="0" wp14:anchorId="6C1C0FEC" wp14:editId="0B9BB37E">
            <wp:extent cx="5943600" cy="2990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0215"/>
                    </a:xfrm>
                    <a:prstGeom prst="rect">
                      <a:avLst/>
                    </a:prstGeom>
                  </pic:spPr>
                </pic:pic>
              </a:graphicData>
            </a:graphic>
          </wp:inline>
        </w:drawing>
      </w:r>
    </w:p>
    <w:p w14:paraId="71D40510" w14:textId="77777777" w:rsidR="00C04ED6" w:rsidRPr="00C04ED6" w:rsidRDefault="00C04ED6" w:rsidP="00A04B5C"/>
    <w:p w14:paraId="6DD31C86" w14:textId="35876F73" w:rsidR="00C04ED6" w:rsidRDefault="00166974" w:rsidP="00A04B5C">
      <w:r w:rsidRPr="00B9684C">
        <w:t xml:space="preserve">Next, you </w:t>
      </w:r>
      <w:r w:rsidR="00D85302" w:rsidRPr="00B9684C">
        <w:t xml:space="preserve">must </w:t>
      </w:r>
      <w:r w:rsidR="00745B55" w:rsidRPr="00B9684C">
        <w:t>open DeuteRater</w:t>
      </w:r>
      <w:r w:rsidR="00D85302" w:rsidRPr="00B9684C">
        <w:t>.  Open the command line and type “python [codepath</w:t>
      </w:r>
      <w:r w:rsidR="00D85302" w:rsidRPr="00B9684C">
        <w:rPr>
          <w:highlight w:val="yellow"/>
        </w:rPr>
        <w:t>]</w:t>
      </w:r>
      <w:r w:rsidR="00D85302" w:rsidRPr="00B9684C">
        <w:t xml:space="preserve">” where [codepath] is the full file path for the code file.  </w:t>
      </w:r>
      <w:r w:rsidRPr="00B9684C">
        <w:t xml:space="preserve">For </w:t>
      </w:r>
      <w:r w:rsidR="00D85302" w:rsidRPr="00B9684C">
        <w:t>our example</w:t>
      </w:r>
      <w:r w:rsidRPr="00B9684C">
        <w:t>,</w:t>
      </w:r>
      <w:r w:rsidR="00D85302" w:rsidRPr="00B9684C">
        <w:t xml:space="preserve"> </w:t>
      </w:r>
      <w:r w:rsidRPr="00B9684C">
        <w:t xml:space="preserve">it </w:t>
      </w:r>
      <w:r w:rsidR="00D85302" w:rsidRPr="00B9684C">
        <w:t>looks like this:</w:t>
      </w:r>
    </w:p>
    <w:p w14:paraId="5A0AEAAD" w14:textId="72D7B607" w:rsidR="004C167E" w:rsidRDefault="00B9684C" w:rsidP="00A04B5C">
      <w:r>
        <w:rPr>
          <w:noProof/>
        </w:rPr>
        <w:drawing>
          <wp:inline distT="0" distB="0" distL="0" distR="0" wp14:anchorId="14CB6FC1" wp14:editId="5B8B03E5">
            <wp:extent cx="383857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8575" cy="352425"/>
                    </a:xfrm>
                    <a:prstGeom prst="rect">
                      <a:avLst/>
                    </a:prstGeom>
                  </pic:spPr>
                </pic:pic>
              </a:graphicData>
            </a:graphic>
          </wp:inline>
        </w:drawing>
      </w:r>
      <w:r w:rsidDel="00B9684C">
        <w:rPr>
          <w:noProof/>
        </w:rPr>
        <w:t xml:space="preserve"> </w:t>
      </w:r>
    </w:p>
    <w:p w14:paraId="6FD9C3D0" w14:textId="77777777" w:rsidR="004C167E" w:rsidRDefault="004C167E" w:rsidP="00A04B5C">
      <w:r>
        <w:t>Two Notes here:</w:t>
      </w:r>
    </w:p>
    <w:p w14:paraId="103A0205" w14:textId="0A0C5A47" w:rsidR="004C167E" w:rsidRDefault="00166974" w:rsidP="004C167E">
      <w:pPr>
        <w:pStyle w:val="ListParagraph"/>
        <w:numPr>
          <w:ilvl w:val="0"/>
          <w:numId w:val="2"/>
        </w:numPr>
      </w:pPr>
      <w:r>
        <w:t>T</w:t>
      </w:r>
      <w:r w:rsidR="004C167E">
        <w:t xml:space="preserve">he </w:t>
      </w:r>
      <w:r w:rsidR="004C167E" w:rsidRPr="00B5160B">
        <w:t xml:space="preserve">names of the folders cannot have certain characters in them or they will confuse the command line.  White space (spaces, tabs, returns) are </w:t>
      </w:r>
      <w:r w:rsidR="00074DB6" w:rsidRPr="00B5160B">
        <w:t xml:space="preserve">particularly </w:t>
      </w:r>
      <w:r w:rsidR="004B163F" w:rsidRPr="00B5160B">
        <w:t>problematic</w:t>
      </w:r>
      <w:r w:rsidRPr="00B5160B">
        <w:t>,</w:t>
      </w:r>
      <w:r w:rsidR="00074DB6" w:rsidRPr="00B5160B">
        <w:t xml:space="preserve"> so use an underscore</w:t>
      </w:r>
      <w:r w:rsidR="004C167E" w:rsidRPr="00B5160B">
        <w:t xml:space="preserve"> instead of a space</w:t>
      </w:r>
      <w:r w:rsidR="009213FB" w:rsidRPr="00B5160B">
        <w:t xml:space="preserve"> if such is necessary</w:t>
      </w:r>
      <w:r w:rsidR="004C167E" w:rsidRPr="00B5160B">
        <w:t>.</w:t>
      </w:r>
    </w:p>
    <w:p w14:paraId="444319F7" w14:textId="3C5DBCCF" w:rsidR="00B5160B" w:rsidRDefault="004C167E" w:rsidP="00B5160B">
      <w:pPr>
        <w:pStyle w:val="ListParagraph"/>
        <w:numPr>
          <w:ilvl w:val="0"/>
          <w:numId w:val="2"/>
        </w:numPr>
      </w:pPr>
      <w:r w:rsidRPr="00B5160B">
        <w:t>If you need to use spaces or don’t wish to type th</w:t>
      </w:r>
      <w:r w:rsidR="00D85302" w:rsidRPr="00B5160B">
        <w:t xml:space="preserve">e full path in every time, you can </w:t>
      </w:r>
      <w:r w:rsidR="00991B4E" w:rsidRPr="00B5160B">
        <w:t xml:space="preserve">change the working directory to the </w:t>
      </w:r>
      <w:r w:rsidR="00074DB6" w:rsidRPr="00B5160B">
        <w:t>DeuteRater c</w:t>
      </w:r>
      <w:r w:rsidR="00D85302" w:rsidRPr="00B5160B">
        <w:t>ode folder</w:t>
      </w:r>
      <w:r w:rsidR="00B5160B" w:rsidRPr="00B5160B">
        <w:t xml:space="preserve"> and call the __main__.py file.</w:t>
      </w:r>
      <w:r w:rsidR="00B5160B" w:rsidRPr="00B5160B" w:rsidDel="00B5160B">
        <w:t xml:space="preserve"> </w:t>
      </w:r>
      <w:r w:rsidR="00B5160B" w:rsidRPr="00B5160B">
        <w:t xml:space="preserve">(this is more advanced use of the command line so </w:t>
      </w:r>
      <w:r w:rsidR="00036D93" w:rsidRPr="00B5160B">
        <w:t>instructions</w:t>
      </w:r>
      <w:r w:rsidR="00B5160B" w:rsidRPr="00B5160B">
        <w:t xml:space="preserve"> are not included in this document.)</w:t>
      </w:r>
    </w:p>
    <w:p w14:paraId="10333CB4" w14:textId="77777777" w:rsidR="00B5160B" w:rsidRDefault="00B5160B" w:rsidP="00B5160B"/>
    <w:p w14:paraId="18AC8B3A" w14:textId="77777777" w:rsidR="00B5160B" w:rsidRDefault="00B5160B" w:rsidP="00B5160B"/>
    <w:p w14:paraId="2E65EEA3" w14:textId="77777777" w:rsidR="00B5160B" w:rsidRDefault="00B5160B" w:rsidP="00B5160B"/>
    <w:p w14:paraId="1780B065" w14:textId="77777777" w:rsidR="00B5160B" w:rsidRDefault="00B5160B" w:rsidP="00B5160B"/>
    <w:p w14:paraId="3EFBC99D" w14:textId="77777777" w:rsidR="00B5160B" w:rsidRDefault="00B5160B" w:rsidP="00B5160B"/>
    <w:p w14:paraId="7E3590C6" w14:textId="77777777" w:rsidR="00954C3D" w:rsidRDefault="00954C3D" w:rsidP="00B5160B"/>
    <w:p w14:paraId="7CEA29BA" w14:textId="5D47E515" w:rsidR="00C04ED6" w:rsidRDefault="00EE534E" w:rsidP="00B5160B">
      <w:r w:rsidRPr="00B5160B">
        <w:lastRenderedPageBreak/>
        <w:t>When you press enter, it should call up the DeuteRater interface</w:t>
      </w:r>
      <w:r w:rsidR="00166974" w:rsidRPr="00B5160B">
        <w:t>,</w:t>
      </w:r>
      <w:r w:rsidRPr="00B5160B">
        <w:t xml:space="preserve"> which should look like</w:t>
      </w:r>
      <w:r>
        <w:t xml:space="preserve"> this:</w:t>
      </w:r>
    </w:p>
    <w:p w14:paraId="3E4FB14B" w14:textId="77777777" w:rsidR="00D85302" w:rsidRDefault="004B163F" w:rsidP="00A04B5C">
      <w:r>
        <w:rPr>
          <w:noProof/>
        </w:rPr>
        <w:drawing>
          <wp:inline distT="0" distB="0" distL="0" distR="0" wp14:anchorId="0DA98489" wp14:editId="3B4E32C4">
            <wp:extent cx="5943600" cy="5894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94705"/>
                    </a:xfrm>
                    <a:prstGeom prst="rect">
                      <a:avLst/>
                    </a:prstGeom>
                  </pic:spPr>
                </pic:pic>
              </a:graphicData>
            </a:graphic>
          </wp:inline>
        </w:drawing>
      </w:r>
    </w:p>
    <w:p w14:paraId="1251534E" w14:textId="77777777" w:rsidR="006B3E67" w:rsidRDefault="006B3E67" w:rsidP="00A04B5C"/>
    <w:p w14:paraId="54F58EA2" w14:textId="77777777" w:rsidR="006B3E67" w:rsidRDefault="006B3E67" w:rsidP="00A04B5C">
      <w:pPr>
        <w:rPr>
          <w:b/>
        </w:rPr>
      </w:pPr>
    </w:p>
    <w:p w14:paraId="6B6DB8A3" w14:textId="77777777" w:rsidR="006B3E67" w:rsidRDefault="006B3E67" w:rsidP="00A04B5C">
      <w:pPr>
        <w:rPr>
          <w:b/>
        </w:rPr>
      </w:pPr>
    </w:p>
    <w:p w14:paraId="6B51329C" w14:textId="77777777" w:rsidR="006B3E67" w:rsidRDefault="006B3E67" w:rsidP="00A04B5C">
      <w:pPr>
        <w:rPr>
          <w:b/>
        </w:rPr>
      </w:pPr>
    </w:p>
    <w:p w14:paraId="250F6C01" w14:textId="77777777" w:rsidR="006B3E67" w:rsidRDefault="006B3E67" w:rsidP="00A04B5C">
      <w:pPr>
        <w:rPr>
          <w:b/>
        </w:rPr>
      </w:pPr>
    </w:p>
    <w:p w14:paraId="5BAF3A67" w14:textId="77777777" w:rsidR="006B3E67" w:rsidRDefault="006B3E67" w:rsidP="00A04B5C">
      <w:pPr>
        <w:rPr>
          <w:b/>
        </w:rPr>
      </w:pPr>
    </w:p>
    <w:p w14:paraId="6317B4DB" w14:textId="77777777" w:rsidR="00E84C43" w:rsidRDefault="00E84C43" w:rsidP="00A04B5C">
      <w:pPr>
        <w:rPr>
          <w:b/>
        </w:rPr>
      </w:pPr>
    </w:p>
    <w:p w14:paraId="475683D3" w14:textId="77777777" w:rsidR="006B3E67" w:rsidRDefault="006B3E67" w:rsidP="00A04B5C">
      <w:pPr>
        <w:rPr>
          <w:b/>
        </w:rPr>
      </w:pPr>
      <w:r>
        <w:rPr>
          <w:b/>
        </w:rPr>
        <w:lastRenderedPageBreak/>
        <w:t>Extracting Data</w:t>
      </w:r>
    </w:p>
    <w:p w14:paraId="246690FA" w14:textId="0DD49EB7" w:rsidR="00607D7F" w:rsidRPr="00607D7F" w:rsidRDefault="00607D7F" w:rsidP="00A04B5C">
      <w:pPr>
        <w:rPr>
          <w:b/>
        </w:rPr>
      </w:pPr>
      <w:r>
        <w:rPr>
          <w:b/>
        </w:rPr>
        <w:t>Converting Data to mzML</w:t>
      </w:r>
    </w:p>
    <w:p w14:paraId="5D0C102A" w14:textId="4661110C" w:rsidR="00D85302" w:rsidRDefault="004701AD" w:rsidP="00A04B5C">
      <w:r>
        <w:t xml:space="preserve">Now </w:t>
      </w:r>
      <w:r w:rsidR="00166974">
        <w:t>you should</w:t>
      </w:r>
      <w:r>
        <w:t xml:space="preserve"> test </w:t>
      </w:r>
      <w:r w:rsidR="00166974">
        <w:t>the code with some</w:t>
      </w:r>
      <w:r>
        <w:t xml:space="preserve"> data.  You will need mzML files to search</w:t>
      </w:r>
      <w:r w:rsidR="00DB399F">
        <w:t xml:space="preserve"> (the program is set to do this for MS</w:t>
      </w:r>
      <w:r w:rsidR="00166974">
        <w:t>-</w:t>
      </w:r>
      <w:r w:rsidR="00DB399F">
        <w:t>only runs)</w:t>
      </w:r>
      <w:r>
        <w:t xml:space="preserve">.  Note that if you have vendor specific output files </w:t>
      </w:r>
      <w:r w:rsidR="00E2198E">
        <w:t>(Agilient .d</w:t>
      </w:r>
      <w:r w:rsidR="00166974">
        <w:t>,</w:t>
      </w:r>
      <w:r w:rsidR="00E2198E">
        <w:t xml:space="preserve"> Thermo .RAW etc.) y</w:t>
      </w:r>
      <w:r>
        <w:t>ou can change them to mzml using proteowizard</w:t>
      </w:r>
      <w:r w:rsidR="00E84C43" w:rsidRPr="00E84C43">
        <w:rPr>
          <w:vertAlign w:val="superscript"/>
        </w:rPr>
        <w:t>1</w:t>
      </w:r>
      <w:r w:rsidR="00E84C43">
        <w:t xml:space="preserve"> </w:t>
      </w:r>
      <w:r w:rsidR="00196525">
        <w:t xml:space="preserve">(which can be downloaded here: </w:t>
      </w:r>
      <w:r w:rsidR="00196525" w:rsidRPr="00196525">
        <w:t>http://proteowizard.sourceforge.net/downloads.shtml</w:t>
      </w:r>
      <w:r w:rsidR="00196525">
        <w:t>)</w:t>
      </w:r>
      <w:r>
        <w:t xml:space="preserve"> and the following settings:</w:t>
      </w:r>
    </w:p>
    <w:p w14:paraId="32D50548" w14:textId="77777777" w:rsidR="00166974" w:rsidRDefault="00074DB6" w:rsidP="00A04B5C">
      <w:r>
        <w:rPr>
          <w:noProof/>
        </w:rPr>
        <w:drawing>
          <wp:inline distT="0" distB="0" distL="0" distR="0" wp14:anchorId="41FE6F7B" wp14:editId="59079933">
            <wp:extent cx="5943600" cy="51676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7630"/>
                    </a:xfrm>
                    <a:prstGeom prst="rect">
                      <a:avLst/>
                    </a:prstGeom>
                  </pic:spPr>
                </pic:pic>
              </a:graphicData>
            </a:graphic>
          </wp:inline>
        </w:drawing>
      </w:r>
      <w:r>
        <w:t xml:space="preserve"> </w:t>
      </w:r>
    </w:p>
    <w:p w14:paraId="7827A80A" w14:textId="30D9886E" w:rsidR="00607D7F" w:rsidRPr="00607D7F" w:rsidRDefault="00607D7F" w:rsidP="00A04B5C">
      <w:pPr>
        <w:rPr>
          <w:b/>
        </w:rPr>
      </w:pPr>
      <w:r>
        <w:rPr>
          <w:b/>
        </w:rPr>
        <w:t>Creation of Identification File</w:t>
      </w:r>
    </w:p>
    <w:p w14:paraId="313875D2" w14:textId="20D6C3D9" w:rsidR="004701AD" w:rsidRDefault="004701AD" w:rsidP="00A04B5C">
      <w:r>
        <w:t xml:space="preserve">DeuteRater has no </w:t>
      </w:r>
      <w:r w:rsidR="00166974">
        <w:t xml:space="preserve">protein identification </w:t>
      </w:r>
      <w:r>
        <w:t>software, so identify the peptides using whatever program you desire</w:t>
      </w:r>
      <w:r w:rsidR="00991B4E">
        <w:t xml:space="preserve">, such as Mascot, Protein Prospector, </w:t>
      </w:r>
      <w:r w:rsidR="00607D7F">
        <w:t>SearchGUI ,</w:t>
      </w:r>
      <w:r w:rsidR="00991B4E">
        <w:t>or any vendor specific programs that came with your mass spectrometer</w:t>
      </w:r>
      <w:r>
        <w:t xml:space="preserve">.  This program </w:t>
      </w:r>
      <w:r w:rsidR="003135E3" w:rsidRPr="00B5160B">
        <w:t xml:space="preserve">should </w:t>
      </w:r>
      <w:r w:rsidRPr="00B5160B">
        <w:t xml:space="preserve">generate output with the protein IDs </w:t>
      </w:r>
      <w:r w:rsidR="003135E3" w:rsidRPr="00B5160B">
        <w:t xml:space="preserve">as well as other </w:t>
      </w:r>
      <w:r w:rsidRPr="00B5160B">
        <w:t>data</w:t>
      </w:r>
      <w:r w:rsidR="003135E3" w:rsidRPr="00B5160B">
        <w:t xml:space="preserve">. </w:t>
      </w:r>
      <w:r w:rsidRPr="00B5160B">
        <w:t xml:space="preserve"> In the DeuteRater code folder is a csv file called peptide_id_template.csv.  Open this </w:t>
      </w:r>
      <w:r w:rsidR="003135E3" w:rsidRPr="00B5160B">
        <w:t>file;</w:t>
      </w:r>
      <w:r w:rsidRPr="00B5160B">
        <w:t xml:space="preserve"> it should look like this:</w:t>
      </w:r>
    </w:p>
    <w:p w14:paraId="5E0CCAE2" w14:textId="77777777" w:rsidR="004701AD" w:rsidRDefault="004701AD" w:rsidP="00A04B5C">
      <w:r>
        <w:rPr>
          <w:noProof/>
        </w:rPr>
        <w:lastRenderedPageBreak/>
        <w:drawing>
          <wp:inline distT="0" distB="0" distL="0" distR="0" wp14:anchorId="138D195D" wp14:editId="2712C47A">
            <wp:extent cx="5943600" cy="63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8175"/>
                    </a:xfrm>
                    <a:prstGeom prst="rect">
                      <a:avLst/>
                    </a:prstGeom>
                  </pic:spPr>
                </pic:pic>
              </a:graphicData>
            </a:graphic>
          </wp:inline>
        </w:drawing>
      </w:r>
    </w:p>
    <w:p w14:paraId="2BD038E3" w14:textId="104E632A" w:rsidR="004701AD" w:rsidRDefault="004701AD" w:rsidP="00A04B5C"/>
    <w:p w14:paraId="35111BC5" w14:textId="254685E3" w:rsidR="00B5160B" w:rsidRDefault="00B5160B" w:rsidP="00A04B5C">
      <w:r>
        <w:rPr>
          <w:noProof/>
        </w:rPr>
        <w:drawing>
          <wp:inline distT="0" distB="0" distL="0" distR="0" wp14:anchorId="1D8B0BA4" wp14:editId="7A4A5290">
            <wp:extent cx="5848350" cy="65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8350" cy="657225"/>
                    </a:xfrm>
                    <a:prstGeom prst="rect">
                      <a:avLst/>
                    </a:prstGeom>
                  </pic:spPr>
                </pic:pic>
              </a:graphicData>
            </a:graphic>
          </wp:inline>
        </w:drawing>
      </w:r>
    </w:p>
    <w:p w14:paraId="6E232ECF" w14:textId="3E3ED241" w:rsidR="004701AD" w:rsidRDefault="00695E32" w:rsidP="00A04B5C">
      <w:r>
        <w:t>This is the</w:t>
      </w:r>
      <w:r w:rsidR="003135E3">
        <w:t xml:space="preserve"> templa</w:t>
      </w:r>
      <w:r>
        <w:t>te that you will need to follow;</w:t>
      </w:r>
      <w:r w:rsidR="003135E3">
        <w:t xml:space="preserve"> y</w:t>
      </w:r>
      <w:r w:rsidR="002764DA">
        <w:t>our identification file mus</w:t>
      </w:r>
      <w:r w:rsidR="00311515">
        <w:t xml:space="preserve">t have exactly these headers.  </w:t>
      </w:r>
      <w:r w:rsidR="002764DA">
        <w:t xml:space="preserve">Order doesn’t matter nor does the presence of extra columns, so feel free to just copy the headers and paste them onto the appropriate </w:t>
      </w:r>
      <w:r w:rsidR="00311515">
        <w:t>columns in your output document.</w:t>
      </w:r>
    </w:p>
    <w:p w14:paraId="56C7ACF0" w14:textId="77777777" w:rsidR="002764DA" w:rsidRDefault="002764DA" w:rsidP="00A04B5C">
      <w:r>
        <w:t>The columns are:</w:t>
      </w:r>
    </w:p>
    <w:p w14:paraId="45426933" w14:textId="50F345E0" w:rsidR="002764DA" w:rsidRDefault="002764DA" w:rsidP="00A04B5C">
      <w:r w:rsidRPr="00E2198E">
        <w:rPr>
          <w:b/>
        </w:rPr>
        <w:t>Protein ID</w:t>
      </w:r>
      <w:r>
        <w:t xml:space="preserve">: </w:t>
      </w:r>
      <w:r w:rsidR="009769AD">
        <w:t xml:space="preserve">is </w:t>
      </w:r>
      <w:r w:rsidR="00607D7F">
        <w:t>t</w:t>
      </w:r>
      <w:r w:rsidR="00695E32">
        <w:t>he protein identification given by the</w:t>
      </w:r>
      <w:r>
        <w:t xml:space="preserve"> id software</w:t>
      </w:r>
      <w:r w:rsidR="00695E32">
        <w:t>.  This is</w:t>
      </w:r>
      <w:r>
        <w:t xml:space="preserve"> </w:t>
      </w:r>
      <w:r w:rsidR="00695E32">
        <w:t>u</w:t>
      </w:r>
      <w:r>
        <w:t>sually an accession code of some sort</w:t>
      </w:r>
      <w:r w:rsidR="00695E32">
        <w:t>.</w:t>
      </w:r>
    </w:p>
    <w:p w14:paraId="1FCAA697" w14:textId="56549EC0" w:rsidR="002764DA" w:rsidRDefault="002764DA" w:rsidP="00A04B5C">
      <w:r w:rsidRPr="00E2198E">
        <w:rPr>
          <w:b/>
        </w:rPr>
        <w:t>Protein Name</w:t>
      </w:r>
      <w:r>
        <w:t>:</w:t>
      </w:r>
      <w:r w:rsidR="00695E32">
        <w:t xml:space="preserve"> is</w:t>
      </w:r>
      <w:r>
        <w:t xml:space="preserve"> </w:t>
      </w:r>
      <w:r w:rsidR="00695E32">
        <w:t xml:space="preserve">the </w:t>
      </w:r>
      <w:r>
        <w:t>common name of the protein</w:t>
      </w:r>
      <w:r w:rsidR="00695E32">
        <w:t>.</w:t>
      </w:r>
      <w:r>
        <w:t xml:space="preserve"> </w:t>
      </w:r>
    </w:p>
    <w:p w14:paraId="3C65B943" w14:textId="60AA2729" w:rsidR="002764DA" w:rsidRDefault="002764DA" w:rsidP="00A04B5C">
      <w:r w:rsidRPr="00E2198E">
        <w:rPr>
          <w:b/>
        </w:rPr>
        <w:t>Homologous Proteins</w:t>
      </w:r>
      <w:r>
        <w:t xml:space="preserve">: </w:t>
      </w:r>
      <w:r w:rsidR="00695E32">
        <w:t xml:space="preserve">gives </w:t>
      </w:r>
      <w:r>
        <w:t xml:space="preserve">some </w:t>
      </w:r>
      <w:r w:rsidR="00695E32">
        <w:t xml:space="preserve">indication </w:t>
      </w:r>
      <w:r>
        <w:t>of homology for this peptide.  This is just reported back</w:t>
      </w:r>
      <w:r w:rsidR="00695E32">
        <w:t xml:space="preserve"> by the program</w:t>
      </w:r>
      <w:r>
        <w:t xml:space="preserve">, </w:t>
      </w:r>
      <w:r w:rsidR="00695E32">
        <w:t xml:space="preserve">and </w:t>
      </w:r>
      <w:r>
        <w:t>not used for anything</w:t>
      </w:r>
      <w:r w:rsidR="00695E32">
        <w:t>,</w:t>
      </w:r>
      <w:r>
        <w:t xml:space="preserve"> so “True”, “Yes”, a list of</w:t>
      </w:r>
      <w:r w:rsidR="00DB399F">
        <w:t xml:space="preserve"> accession codes, or the number of homologous proteins</w:t>
      </w:r>
      <w:r w:rsidR="00695E32">
        <w:t>,</w:t>
      </w:r>
      <w:r w:rsidR="00DB399F">
        <w:t xml:space="preserve"> are all </w:t>
      </w:r>
      <w:r w:rsidR="00695E32">
        <w:t xml:space="preserve">good </w:t>
      </w:r>
      <w:r w:rsidR="00DB399F">
        <w:t>indicators</w:t>
      </w:r>
      <w:r w:rsidR="00311515">
        <w:t xml:space="preserve"> </w:t>
      </w:r>
      <w:r w:rsidR="00695E32">
        <w:t xml:space="preserve">for </w:t>
      </w:r>
      <w:r w:rsidR="00196525">
        <w:t>this column</w:t>
      </w:r>
      <w:r w:rsidR="00DB399F">
        <w:t>.</w:t>
      </w:r>
    </w:p>
    <w:p w14:paraId="258100FB" w14:textId="64E10C85" w:rsidR="00DB399F" w:rsidRDefault="00DB399F" w:rsidP="00A04B5C">
      <w:r w:rsidRPr="00E2198E">
        <w:rPr>
          <w:b/>
        </w:rPr>
        <w:t>Sequence</w:t>
      </w:r>
      <w:r>
        <w:t>:</w:t>
      </w:r>
      <w:r w:rsidR="00695E32">
        <w:t xml:space="preserve"> lists the</w:t>
      </w:r>
      <w:r>
        <w:t xml:space="preserve"> </w:t>
      </w:r>
      <w:r w:rsidR="00695E32">
        <w:t>p</w:t>
      </w:r>
      <w:r>
        <w:t xml:space="preserve">eptide </w:t>
      </w:r>
      <w:r w:rsidR="00695E32">
        <w:t xml:space="preserve">sequence </w:t>
      </w:r>
      <w:r w:rsidR="00074DB6">
        <w:t>using one letter codes for the amino acids</w:t>
      </w:r>
      <w:r w:rsidR="00695E32">
        <w:t>.</w:t>
      </w:r>
    </w:p>
    <w:p w14:paraId="610F5527" w14:textId="4711B400" w:rsidR="00DB399F" w:rsidRDefault="00DB399F" w:rsidP="00A04B5C">
      <w:r w:rsidRPr="00E2198E">
        <w:rPr>
          <w:b/>
        </w:rPr>
        <w:t>Variable modifications</w:t>
      </w:r>
      <w:r>
        <w:t xml:space="preserve">: </w:t>
      </w:r>
      <w:r w:rsidR="00695E32">
        <w:t xml:space="preserve">The </w:t>
      </w:r>
      <w:r>
        <w:t xml:space="preserve">format required is </w:t>
      </w:r>
      <w:r w:rsidR="00695E32">
        <w:t>“</w:t>
      </w:r>
      <w:r>
        <w:t xml:space="preserve">modification name space </w:t>
      </w:r>
      <w:r w:rsidR="00A134F8">
        <w:t>(</w:t>
      </w:r>
      <w:r>
        <w:t>position</w:t>
      </w:r>
      <w:r w:rsidR="00695E32">
        <w:t>)”,</w:t>
      </w:r>
      <w:r>
        <w:t xml:space="preserve"> </w:t>
      </w:r>
      <w:r w:rsidR="00ED31F7">
        <w:t xml:space="preserve">with </w:t>
      </w:r>
      <w:r>
        <w:t>parenthes</w:t>
      </w:r>
      <w:r w:rsidR="00695E32">
        <w:t>e</w:t>
      </w:r>
      <w:r>
        <w:t>s</w:t>
      </w:r>
      <w:r w:rsidR="00695E32">
        <w:t xml:space="preserve"> required</w:t>
      </w:r>
      <w:r w:rsidR="00ED31F7">
        <w:t xml:space="preserve"> around position</w:t>
      </w:r>
      <w:r>
        <w:t>.  For example, if a methionine was oxidized, and this methionine was the 3</w:t>
      </w:r>
      <w:r w:rsidRPr="00DB399F">
        <w:rPr>
          <w:vertAlign w:val="superscript"/>
        </w:rPr>
        <w:t>rd</w:t>
      </w:r>
      <w:r>
        <w:t xml:space="preserve"> </w:t>
      </w:r>
      <w:r w:rsidR="00A134F8">
        <w:t xml:space="preserve">amino acid </w:t>
      </w:r>
      <w:r>
        <w:t xml:space="preserve">in the sequence, the code would be Oxidation (3).  Note that any words between the first word and the parenthesis </w:t>
      </w:r>
      <w:r w:rsidR="00A134F8">
        <w:t xml:space="preserve">are </w:t>
      </w:r>
      <w:r>
        <w:t>ignored</w:t>
      </w:r>
      <w:r w:rsidR="00A134F8">
        <w:t>,</w:t>
      </w:r>
      <w:r>
        <w:t xml:space="preserve"> so Oxidation of Methionine (3) will work as well.</w:t>
      </w:r>
      <w:r w:rsidR="00745B55">
        <w:t xml:space="preserve">  </w:t>
      </w:r>
    </w:p>
    <w:p w14:paraId="172366D8" w14:textId="28919637" w:rsidR="005703AF" w:rsidRDefault="005703AF" w:rsidP="00A04B5C">
      <w:r>
        <w:t>WARNING: DeuteRater will not check that the replacement is reasonable.  You can replace a lysine as easily as a methionine in the above example.  Be cautious when putting together this column.  Or avoid it as described in “Common Problems” on pg 43.</w:t>
      </w:r>
    </w:p>
    <w:p w14:paraId="2442AD4F" w14:textId="0FB58B4C" w:rsidR="00DB399F" w:rsidRDefault="00DB399F" w:rsidP="00A04B5C">
      <w:r w:rsidRPr="00E2198E">
        <w:rPr>
          <w:b/>
        </w:rPr>
        <w:t>Data File Name</w:t>
      </w:r>
      <w:r>
        <w:t xml:space="preserve">: </w:t>
      </w:r>
      <w:r w:rsidR="00A134F8">
        <w:t xml:space="preserve">is </w:t>
      </w:r>
      <w:r>
        <w:t>the name of the MSMS file the peptide was identified in.</w:t>
      </w:r>
    </w:p>
    <w:p w14:paraId="2CFF7802" w14:textId="6AC3A49A" w:rsidR="00DB399F" w:rsidRDefault="00DB399F" w:rsidP="00A04B5C">
      <w:r w:rsidRPr="000B53E9">
        <w:rPr>
          <w:b/>
        </w:rPr>
        <w:t>Precursor Retention Time</w:t>
      </w:r>
      <w:r w:rsidR="000B53E9" w:rsidRPr="000B53E9">
        <w:rPr>
          <w:b/>
        </w:rPr>
        <w:t xml:space="preserve"> (sec)</w:t>
      </w:r>
      <w:r w:rsidRPr="000B53E9">
        <w:t>:</w:t>
      </w:r>
      <w:r>
        <w:t xml:space="preserve"> </w:t>
      </w:r>
      <w:r w:rsidR="00A134F8">
        <w:t>gives t</w:t>
      </w:r>
      <w:r>
        <w:t xml:space="preserve">he time (in </w:t>
      </w:r>
      <w:r w:rsidR="00196525">
        <w:t>seconds</w:t>
      </w:r>
      <w:r>
        <w:t>) that the peptide was observed</w:t>
      </w:r>
      <w:r w:rsidR="00A134F8">
        <w:t xml:space="preserve"> </w:t>
      </w:r>
      <w:r w:rsidR="00196525">
        <w:t xml:space="preserve">during the run </w:t>
      </w:r>
      <w:r w:rsidR="00A134F8">
        <w:t>on the mass spectrometer.</w:t>
      </w:r>
    </w:p>
    <w:p w14:paraId="5FABA311" w14:textId="1FCC87FB" w:rsidR="00DB399F" w:rsidRDefault="00DB399F" w:rsidP="00A04B5C">
      <w:r w:rsidRPr="00E2198E">
        <w:rPr>
          <w:b/>
        </w:rPr>
        <w:t>Peptide Theoretical Mass</w:t>
      </w:r>
      <w:r>
        <w:t>:</w:t>
      </w:r>
      <w:r w:rsidR="00A134F8">
        <w:t xml:space="preserve"> is the</w:t>
      </w:r>
      <w:r>
        <w:t xml:space="preserve"> neutral </w:t>
      </w:r>
      <w:r w:rsidR="00607D7F">
        <w:t xml:space="preserve">theoretical </w:t>
      </w:r>
      <w:r>
        <w:t xml:space="preserve">mass of </w:t>
      </w:r>
      <w:r w:rsidR="00A134F8">
        <w:t xml:space="preserve">the </w:t>
      </w:r>
      <w:r>
        <w:t>identified peptide</w:t>
      </w:r>
      <w:r w:rsidR="00A134F8">
        <w:t>.</w:t>
      </w:r>
    </w:p>
    <w:p w14:paraId="569BA1CF" w14:textId="3D83928E" w:rsidR="00DB399F" w:rsidRDefault="00DB399F" w:rsidP="00A04B5C">
      <w:r w:rsidRPr="00E2198E">
        <w:rPr>
          <w:b/>
        </w:rPr>
        <w:t>Precursor m/z</w:t>
      </w:r>
      <w:r>
        <w:t xml:space="preserve">: </w:t>
      </w:r>
      <w:r w:rsidR="00A134F8">
        <w:t xml:space="preserve">lists the </w:t>
      </w:r>
      <w:r w:rsidR="00196525">
        <w:t xml:space="preserve">observed </w:t>
      </w:r>
      <w:r>
        <w:t>m/z value of the peptide</w:t>
      </w:r>
      <w:r w:rsidR="00A134F8">
        <w:t>.</w:t>
      </w:r>
    </w:p>
    <w:p w14:paraId="2B9B6BDA" w14:textId="60FFEE9E" w:rsidR="00DB399F" w:rsidRDefault="00DB399F" w:rsidP="00A04B5C">
      <w:r w:rsidRPr="00E2198E">
        <w:rPr>
          <w:b/>
        </w:rPr>
        <w:t>Identification Charge</w:t>
      </w:r>
      <w:r>
        <w:t xml:space="preserve">: </w:t>
      </w:r>
      <w:r w:rsidR="00A134F8">
        <w:t xml:space="preserve">is the </w:t>
      </w:r>
      <w:r>
        <w:t xml:space="preserve">charge with </w:t>
      </w:r>
      <w:r w:rsidR="00E2198E">
        <w:t>which the peptide was observed</w:t>
      </w:r>
      <w:r w:rsidR="00A134F8">
        <w:t xml:space="preserve">. </w:t>
      </w:r>
      <w:r>
        <w:t>DO NO</w:t>
      </w:r>
      <w:r w:rsidR="00E2198E">
        <w:t>T include a + sign for positive</w:t>
      </w:r>
      <w:r w:rsidR="00A134F8">
        <w:t xml:space="preserve"> charges</w:t>
      </w:r>
      <w:r w:rsidR="00E2198E">
        <w:t>.</w:t>
      </w:r>
    </w:p>
    <w:p w14:paraId="04854205" w14:textId="522E263A" w:rsidR="00DB399F" w:rsidRDefault="00DB399F" w:rsidP="00A04B5C">
      <w:r>
        <w:t>When you have</w:t>
      </w:r>
      <w:r w:rsidR="00A134F8">
        <w:t xml:space="preserve"> finished</w:t>
      </w:r>
      <w:r>
        <w:t xml:space="preserve"> </w:t>
      </w:r>
      <w:r w:rsidR="00A134F8">
        <w:t xml:space="preserve">creating </w:t>
      </w:r>
      <w:r>
        <w:t>this file</w:t>
      </w:r>
      <w:r w:rsidR="00A134F8">
        <w:t>,</w:t>
      </w:r>
      <w:r>
        <w:t xml:space="preserve"> save it as .csv or .tsv</w:t>
      </w:r>
      <w:r w:rsidR="00E2198E">
        <w:t xml:space="preserve">.  </w:t>
      </w:r>
      <w:r w:rsidR="00A134F8">
        <w:t>(</w:t>
      </w:r>
      <w:r w:rsidR="00E2198E">
        <w:t xml:space="preserve">Note that the file code </w:t>
      </w:r>
      <w:r w:rsidR="00E2198E" w:rsidRPr="00196525">
        <w:rPr>
          <w:b/>
        </w:rPr>
        <w:t>must be</w:t>
      </w:r>
      <w:r w:rsidR="00E2198E">
        <w:t xml:space="preserve"> .tsv or .csv.  If the file is properly formatted </w:t>
      </w:r>
      <w:r w:rsidR="00A134F8">
        <w:t xml:space="preserve">but has </w:t>
      </w:r>
      <w:r w:rsidR="00E2198E">
        <w:t>a different ending</w:t>
      </w:r>
      <w:r w:rsidR="00A134F8">
        <w:t>,</w:t>
      </w:r>
      <w:r w:rsidR="00E2198E">
        <w:t xml:space="preserve"> it will be rejected</w:t>
      </w:r>
      <w:r w:rsidR="00A134F8">
        <w:t xml:space="preserve"> by DeuteRater</w:t>
      </w:r>
      <w:r w:rsidR="00E2198E">
        <w:t>.</w:t>
      </w:r>
      <w:r w:rsidR="00A134F8">
        <w:t>)</w:t>
      </w:r>
      <w:r>
        <w:t xml:space="preserve"> Most </w:t>
      </w:r>
      <w:r>
        <w:lastRenderedPageBreak/>
        <w:t>spreadsheet editors have this option. For example</w:t>
      </w:r>
      <w:r w:rsidR="00A134F8">
        <w:t xml:space="preserve">, </w:t>
      </w:r>
      <w:r>
        <w:t xml:space="preserve">when saving in </w:t>
      </w:r>
      <w:r w:rsidR="00196525">
        <w:t xml:space="preserve">Microsoft </w:t>
      </w:r>
      <w:r w:rsidR="00A134F8">
        <w:t>E</w:t>
      </w:r>
      <w:r>
        <w:t>xcel there is a pulldown menu under the save filename:</w:t>
      </w:r>
    </w:p>
    <w:p w14:paraId="074279A9" w14:textId="77777777" w:rsidR="00DB399F" w:rsidRDefault="00DB399F" w:rsidP="00A04B5C">
      <w:r>
        <w:rPr>
          <w:noProof/>
        </w:rPr>
        <w:drawing>
          <wp:inline distT="0" distB="0" distL="0" distR="0" wp14:anchorId="564F3DF5" wp14:editId="3908D38B">
            <wp:extent cx="5943600" cy="39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525"/>
                    </a:xfrm>
                    <a:prstGeom prst="rect">
                      <a:avLst/>
                    </a:prstGeom>
                  </pic:spPr>
                </pic:pic>
              </a:graphicData>
            </a:graphic>
          </wp:inline>
        </w:drawing>
      </w:r>
    </w:p>
    <w:p w14:paraId="1C41F295" w14:textId="1724B02E" w:rsidR="00DB399F" w:rsidRDefault="00DB399F" w:rsidP="00A04B5C">
      <w:r>
        <w:t xml:space="preserve">For </w:t>
      </w:r>
      <w:r w:rsidR="00D82CF5">
        <w:t xml:space="preserve">our tutorial </w:t>
      </w:r>
      <w:r>
        <w:t>example</w:t>
      </w:r>
      <w:r w:rsidR="00D82CF5">
        <w:t>,</w:t>
      </w:r>
      <w:r>
        <w:t xml:space="preserve"> I have </w:t>
      </w:r>
      <w:r w:rsidR="00D82CF5">
        <w:t xml:space="preserve">created </w:t>
      </w:r>
      <w:r>
        <w:t>a test data folder next to the code folder:</w:t>
      </w:r>
    </w:p>
    <w:p w14:paraId="2903FBB9" w14:textId="77777777" w:rsidR="00DB399F" w:rsidRDefault="00E2198E" w:rsidP="00A04B5C">
      <w:r>
        <w:rPr>
          <w:noProof/>
        </w:rPr>
        <w:drawing>
          <wp:inline distT="0" distB="0" distL="0" distR="0" wp14:anchorId="22A858C9" wp14:editId="2F62CFF7">
            <wp:extent cx="5943600" cy="114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49985"/>
                    </a:xfrm>
                    <a:prstGeom prst="rect">
                      <a:avLst/>
                    </a:prstGeom>
                  </pic:spPr>
                </pic:pic>
              </a:graphicData>
            </a:graphic>
          </wp:inline>
        </w:drawing>
      </w:r>
    </w:p>
    <w:p w14:paraId="18DCA786" w14:textId="75879D50" w:rsidR="00792605" w:rsidRDefault="00D82CF5" w:rsidP="00A04B5C">
      <w:r>
        <w:t>Now,</w:t>
      </w:r>
      <w:r w:rsidR="00792605">
        <w:t xml:space="preserve"> go back to </w:t>
      </w:r>
      <w:r>
        <w:t xml:space="preserve">the </w:t>
      </w:r>
      <w:r w:rsidR="00792605">
        <w:t xml:space="preserve">DeuteRater </w:t>
      </w:r>
      <w:r>
        <w:t xml:space="preserve">window </w:t>
      </w:r>
      <w:r w:rsidR="00792605">
        <w:t>and hit the “Extract” button</w:t>
      </w:r>
      <w:r>
        <w:t>.  The following window will pop up</w:t>
      </w:r>
      <w:r w:rsidR="00792605">
        <w:t>:</w:t>
      </w:r>
    </w:p>
    <w:p w14:paraId="641385D0" w14:textId="77777777" w:rsidR="00792605" w:rsidRDefault="00792605" w:rsidP="00A04B5C">
      <w:r>
        <w:rPr>
          <w:noProof/>
        </w:rPr>
        <w:drawing>
          <wp:inline distT="0" distB="0" distL="0" distR="0" wp14:anchorId="7CD1125D" wp14:editId="79FB576F">
            <wp:extent cx="1689287" cy="10001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3948" cy="1002884"/>
                    </a:xfrm>
                    <a:prstGeom prst="rect">
                      <a:avLst/>
                    </a:prstGeom>
                  </pic:spPr>
                </pic:pic>
              </a:graphicData>
            </a:graphic>
          </wp:inline>
        </w:drawing>
      </w:r>
    </w:p>
    <w:p w14:paraId="5C015700" w14:textId="7199722E" w:rsidR="00792605" w:rsidRDefault="00792605" w:rsidP="00A04B5C">
      <w:r>
        <w:t xml:space="preserve">When you hit </w:t>
      </w:r>
      <w:r w:rsidR="00D82CF5">
        <w:t xml:space="preserve">“OK” </w:t>
      </w:r>
      <w:r>
        <w:t>you will be in a new Extracted_Files folder</w:t>
      </w:r>
      <w:r w:rsidR="00D82CF5">
        <w:t>;</w:t>
      </w:r>
      <w:r>
        <w:t xml:space="preserve"> navigate to your </w:t>
      </w:r>
      <w:r w:rsidR="00E2198E">
        <w:t>.</w:t>
      </w:r>
      <w:r>
        <w:t xml:space="preserve">csv </w:t>
      </w:r>
      <w:r w:rsidR="00E2198E">
        <w:t>id file</w:t>
      </w:r>
      <w:r w:rsidR="00D82CF5">
        <w:t>, highlight</w:t>
      </w:r>
      <w:r>
        <w:t xml:space="preserve"> it</w:t>
      </w:r>
      <w:r w:rsidR="00D82CF5">
        <w:t>,</w:t>
      </w:r>
      <w:r w:rsidR="009A20F1">
        <w:t xml:space="preserve"> </w:t>
      </w:r>
      <w:r w:rsidR="00D82CF5">
        <w:t xml:space="preserve">and then </w:t>
      </w:r>
      <w:r w:rsidR="009A20F1">
        <w:t xml:space="preserve">press the </w:t>
      </w:r>
      <w:r w:rsidR="00D82CF5">
        <w:t xml:space="preserve">“Open” </w:t>
      </w:r>
      <w:r w:rsidR="009A20F1">
        <w:t>button (</w:t>
      </w:r>
      <w:r w:rsidR="00D82CF5">
        <w:t xml:space="preserve">outlined </w:t>
      </w:r>
      <w:r w:rsidR="009A20F1">
        <w:t>in blue below)</w:t>
      </w:r>
      <w:r>
        <w:t>.</w:t>
      </w:r>
    </w:p>
    <w:p w14:paraId="3A737E0E" w14:textId="77777777" w:rsidR="00D85302" w:rsidRDefault="00792605" w:rsidP="00A04B5C">
      <w:r>
        <w:rPr>
          <w:noProof/>
        </w:rPr>
        <w:drawing>
          <wp:inline distT="0" distB="0" distL="0" distR="0" wp14:anchorId="3CBE4708" wp14:editId="0D75D67E">
            <wp:extent cx="4238625" cy="266408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2664084"/>
                    </a:xfrm>
                    <a:prstGeom prst="rect">
                      <a:avLst/>
                    </a:prstGeom>
                  </pic:spPr>
                </pic:pic>
              </a:graphicData>
            </a:graphic>
          </wp:inline>
        </w:drawing>
      </w:r>
    </w:p>
    <w:p w14:paraId="7BB7BDDE" w14:textId="426549C6" w:rsidR="00792605" w:rsidRDefault="00792605" w:rsidP="00A04B5C">
      <w:r>
        <w:t>Press</w:t>
      </w:r>
      <w:r w:rsidR="009A20F1">
        <w:t>ing</w:t>
      </w:r>
      <w:r>
        <w:t xml:space="preserve"> open </w:t>
      </w:r>
      <w:r w:rsidR="009A20F1">
        <w:t>will cause this window to close</w:t>
      </w:r>
      <w:r w:rsidR="00D82CF5">
        <w:t>;</w:t>
      </w:r>
      <w:r w:rsidR="009A20F1">
        <w:t xml:space="preserve"> the program will </w:t>
      </w:r>
      <w:r w:rsidR="00D82CF5">
        <w:t xml:space="preserve">next </w:t>
      </w:r>
      <w:r w:rsidR="009A20F1">
        <w:t>prompt you for mzml files</w:t>
      </w:r>
      <w:r>
        <w:t>:</w:t>
      </w:r>
    </w:p>
    <w:p w14:paraId="52FBE53C" w14:textId="77777777" w:rsidR="00716221" w:rsidRDefault="00716221" w:rsidP="00A04B5C">
      <w:r>
        <w:rPr>
          <w:noProof/>
        </w:rPr>
        <w:lastRenderedPageBreak/>
        <w:drawing>
          <wp:inline distT="0" distB="0" distL="0" distR="0" wp14:anchorId="2B917867" wp14:editId="3666CD17">
            <wp:extent cx="2174723"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0522" cy="1112927"/>
                    </a:xfrm>
                    <a:prstGeom prst="rect">
                      <a:avLst/>
                    </a:prstGeom>
                  </pic:spPr>
                </pic:pic>
              </a:graphicData>
            </a:graphic>
          </wp:inline>
        </w:drawing>
      </w:r>
    </w:p>
    <w:p w14:paraId="249604BE" w14:textId="42CC09DF" w:rsidR="00B302D9" w:rsidRDefault="00B302D9" w:rsidP="00A04B5C">
      <w:r>
        <w:t xml:space="preserve">Hit </w:t>
      </w:r>
      <w:r w:rsidR="00D82CF5">
        <w:t xml:space="preserve">“OK” </w:t>
      </w:r>
      <w:r>
        <w:t xml:space="preserve">and </w:t>
      </w:r>
      <w:r w:rsidR="00D82CF5">
        <w:t xml:space="preserve">then </w:t>
      </w:r>
      <w:r>
        <w:t>select your mzmls</w:t>
      </w:r>
      <w:r w:rsidR="00D82CF5">
        <w:t xml:space="preserve"> as shown below</w:t>
      </w:r>
      <w:r>
        <w:t>.</w:t>
      </w:r>
      <w:r w:rsidR="00D82CF5">
        <w:t xml:space="preserve">  You may select all </w:t>
      </w:r>
      <w:r w:rsidR="004F336A">
        <w:t xml:space="preserve">of the </w:t>
      </w:r>
      <w:r w:rsidR="00D82CF5">
        <w:t>mzml files if you desire:</w:t>
      </w:r>
    </w:p>
    <w:p w14:paraId="2A40AD9D" w14:textId="77777777" w:rsidR="00792605" w:rsidRDefault="00792605" w:rsidP="00A04B5C">
      <w:r>
        <w:rPr>
          <w:noProof/>
        </w:rPr>
        <w:drawing>
          <wp:inline distT="0" distB="0" distL="0" distR="0" wp14:anchorId="480E4927" wp14:editId="440D17C3">
            <wp:extent cx="3692770" cy="22669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6286" cy="2299803"/>
                    </a:xfrm>
                    <a:prstGeom prst="rect">
                      <a:avLst/>
                    </a:prstGeom>
                  </pic:spPr>
                </pic:pic>
              </a:graphicData>
            </a:graphic>
          </wp:inline>
        </w:drawing>
      </w:r>
    </w:p>
    <w:p w14:paraId="0E51298B" w14:textId="28A37ACB" w:rsidR="00792605" w:rsidRDefault="00792605" w:rsidP="00A04B5C">
      <w:r>
        <w:t xml:space="preserve">After </w:t>
      </w:r>
      <w:r w:rsidR="004F336A">
        <w:t>clicking “Open”</w:t>
      </w:r>
      <w:r>
        <w:t xml:space="preserve"> the program will be unrespo</w:t>
      </w:r>
      <w:r w:rsidR="00036AF3">
        <w:t xml:space="preserve">nsive, but will give you </w:t>
      </w:r>
      <w:r w:rsidR="004F336A">
        <w:t xml:space="preserve">periodic </w:t>
      </w:r>
      <w:r w:rsidR="00036AF3">
        <w:t>updates</w:t>
      </w:r>
      <w:r>
        <w:t>:</w:t>
      </w:r>
    </w:p>
    <w:p w14:paraId="5AB3743D" w14:textId="77777777" w:rsidR="00792605" w:rsidRDefault="00B302D9" w:rsidP="00A04B5C">
      <w:r>
        <w:rPr>
          <w:noProof/>
        </w:rPr>
        <w:lastRenderedPageBreak/>
        <w:drawing>
          <wp:inline distT="0" distB="0" distL="0" distR="0" wp14:anchorId="4B88AE9C" wp14:editId="35B63AFD">
            <wp:extent cx="4067175" cy="407282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4072824"/>
                    </a:xfrm>
                    <a:prstGeom prst="rect">
                      <a:avLst/>
                    </a:prstGeom>
                  </pic:spPr>
                </pic:pic>
              </a:graphicData>
            </a:graphic>
          </wp:inline>
        </w:drawing>
      </w:r>
      <w:r w:rsidR="00676A6A">
        <w:rPr>
          <w:noProof/>
        </w:rPr>
        <mc:AlternateContent>
          <mc:Choice Requires="wps">
            <w:drawing>
              <wp:anchor distT="0" distB="0" distL="114300" distR="114300" simplePos="0" relativeHeight="251659264" behindDoc="0" locked="0" layoutInCell="1" allowOverlap="1" wp14:anchorId="5E677D62" wp14:editId="43420CD1">
                <wp:simplePos x="0" y="0"/>
                <wp:positionH relativeFrom="column">
                  <wp:posOffset>704850</wp:posOffset>
                </wp:positionH>
                <wp:positionV relativeFrom="paragraph">
                  <wp:posOffset>1980565</wp:posOffset>
                </wp:positionV>
                <wp:extent cx="1847850" cy="2190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84785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E56FC" id="Rectangle 14" o:spid="_x0000_s1026" style="position:absolute;margin-left:55.5pt;margin-top:155.95pt;width:145.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" filled="f" strokecolor="red" strokeweight="1pt"/>
            </w:pict>
          </mc:Fallback>
        </mc:AlternateContent>
      </w:r>
    </w:p>
    <w:p w14:paraId="317F3196" w14:textId="22AA7BDD" w:rsidR="00792605" w:rsidRDefault="00676A6A" w:rsidP="00A04B5C">
      <w:r>
        <w:t xml:space="preserve">The command line </w:t>
      </w:r>
      <w:r w:rsidR="00074DB6">
        <w:t>gives</w:t>
      </w:r>
      <w:r>
        <w:t xml:space="preserve"> more detailed output if you desire</w:t>
      </w:r>
      <w:r w:rsidR="00074DB6">
        <w:t xml:space="preserve"> more </w:t>
      </w:r>
      <w:r w:rsidR="004F336A">
        <w:t>information</w:t>
      </w:r>
      <w:r>
        <w:t>:</w:t>
      </w:r>
    </w:p>
    <w:p w14:paraId="779E10C5" w14:textId="77777777" w:rsidR="00676A6A" w:rsidRDefault="00B302D9" w:rsidP="00A04B5C">
      <w:r>
        <w:rPr>
          <w:noProof/>
        </w:rPr>
        <w:drawing>
          <wp:inline distT="0" distB="0" distL="0" distR="0" wp14:anchorId="57F27D33" wp14:editId="0CB9EE1D">
            <wp:extent cx="5943600" cy="30073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7360"/>
                    </a:xfrm>
                    <a:prstGeom prst="rect">
                      <a:avLst/>
                    </a:prstGeom>
                  </pic:spPr>
                </pic:pic>
              </a:graphicData>
            </a:graphic>
          </wp:inline>
        </w:drawing>
      </w:r>
    </w:p>
    <w:p w14:paraId="05F64823" w14:textId="24D4441B" w:rsidR="00676A6A" w:rsidRDefault="00676A6A" w:rsidP="00A04B5C">
      <w:r>
        <w:t xml:space="preserve">When </w:t>
      </w:r>
      <w:r w:rsidR="004F336A">
        <w:t>the extraction is</w:t>
      </w:r>
      <w:r>
        <w:t xml:space="preserve"> finished</w:t>
      </w:r>
      <w:r w:rsidR="004F336A">
        <w:t>,</w:t>
      </w:r>
      <w:r>
        <w:t xml:space="preserve"> the Current Process on DeuteRater will return to “Waiting for Command”.  This can take quite some time depending on the size of the input files.  If there is a serious error it will be reported in the command line.</w:t>
      </w:r>
    </w:p>
    <w:p w14:paraId="543A0FD9" w14:textId="10802403" w:rsidR="00792605" w:rsidRDefault="00792605" w:rsidP="00A04B5C">
      <w:r>
        <w:lastRenderedPageBreak/>
        <w:t xml:space="preserve">If you </w:t>
      </w:r>
      <w:r w:rsidR="004F336A">
        <w:t xml:space="preserve">cannot or do not </w:t>
      </w:r>
      <w:r>
        <w:t xml:space="preserve">wish to select all </w:t>
      </w:r>
      <w:r w:rsidR="004F336A">
        <w:t xml:space="preserve">of </w:t>
      </w:r>
      <w:r>
        <w:t xml:space="preserve">the mzml files </w:t>
      </w:r>
      <w:r w:rsidR="00615322">
        <w:t>at once</w:t>
      </w:r>
      <w:r w:rsidR="004F336A">
        <w:t>,</w:t>
      </w:r>
      <w:r w:rsidR="004F336A" w:rsidDel="004F336A">
        <w:t xml:space="preserve"> </w:t>
      </w:r>
      <w:r>
        <w:t>or you need to use multiple id files</w:t>
      </w:r>
      <w:r w:rsidR="004F336A">
        <w:t xml:space="preserve">, </w:t>
      </w:r>
      <w:r>
        <w:t xml:space="preserve">you can hit the extract button </w:t>
      </w:r>
      <w:r w:rsidR="004F336A">
        <w:t xml:space="preserve">multiple </w:t>
      </w:r>
      <w:r>
        <w:t>times.  As long as none of the mzml files have the same name it will put all</w:t>
      </w:r>
      <w:r w:rsidR="004F336A">
        <w:t xml:space="preserve"> of</w:t>
      </w:r>
      <w:r>
        <w:t xml:space="preserve"> the extracted files in the same place.</w:t>
      </w:r>
    </w:p>
    <w:p w14:paraId="527EED52" w14:textId="4EE2D128" w:rsidR="00210A60" w:rsidRDefault="004F336A" w:rsidP="00A04B5C">
      <w:r>
        <w:t>N</w:t>
      </w:r>
      <w:r w:rsidR="00210A60">
        <w:t xml:space="preserve">ote that </w:t>
      </w:r>
      <w:r w:rsidR="00615322">
        <w:t>two</w:t>
      </w:r>
      <w:r w:rsidR="00210A60">
        <w:t xml:space="preserve"> new folder</w:t>
      </w:r>
      <w:r w:rsidR="00615322">
        <w:t>s were</w:t>
      </w:r>
      <w:r w:rsidR="00210A60">
        <w:t xml:space="preserve"> created when the extract button</w:t>
      </w:r>
      <w:r>
        <w:t xml:space="preserve"> was pushed</w:t>
      </w:r>
      <w:r w:rsidR="00210A60">
        <w:t>:</w:t>
      </w:r>
    </w:p>
    <w:p w14:paraId="6A63356F" w14:textId="77777777" w:rsidR="00210A60" w:rsidRDefault="00615322" w:rsidP="00A04B5C">
      <w:r>
        <w:rPr>
          <w:noProof/>
        </w:rPr>
        <w:drawing>
          <wp:inline distT="0" distB="0" distL="0" distR="0" wp14:anchorId="53F0872E" wp14:editId="4D7ED5D6">
            <wp:extent cx="5943600" cy="13728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72870"/>
                    </a:xfrm>
                    <a:prstGeom prst="rect">
                      <a:avLst/>
                    </a:prstGeom>
                  </pic:spPr>
                </pic:pic>
              </a:graphicData>
            </a:graphic>
          </wp:inline>
        </w:drawing>
      </w:r>
    </w:p>
    <w:p w14:paraId="7B05CA92" w14:textId="6E7EC691" w:rsidR="00210A60" w:rsidRDefault="00210A60" w:rsidP="00A04B5C">
      <w:r>
        <w:t>This only occurred because th</w:t>
      </w:r>
      <w:r w:rsidR="00615322">
        <w:t>ese</w:t>
      </w:r>
      <w:r>
        <w:t xml:space="preserve"> folder</w:t>
      </w:r>
      <w:r w:rsidR="00615322">
        <w:t>s</w:t>
      </w:r>
      <w:r>
        <w:t xml:space="preserve"> did not already exist.  Th</w:t>
      </w:r>
      <w:r w:rsidR="00615322">
        <w:t>e</w:t>
      </w:r>
      <w:r>
        <w:t xml:space="preserve"> folder </w:t>
      </w:r>
      <w:r w:rsidR="00615322">
        <w:t xml:space="preserve">Extracted_Files </w:t>
      </w:r>
      <w:r>
        <w:t xml:space="preserve">holds </w:t>
      </w:r>
      <w:r w:rsidR="000D3332">
        <w:t xml:space="preserve">the </w:t>
      </w:r>
      <w:r>
        <w:t>extracted mzmls in the form of csvs:</w:t>
      </w:r>
    </w:p>
    <w:p w14:paraId="28394EC8" w14:textId="77777777" w:rsidR="00210A60" w:rsidRDefault="00210A60" w:rsidP="00A04B5C">
      <w:r>
        <w:rPr>
          <w:noProof/>
        </w:rPr>
        <w:drawing>
          <wp:inline distT="0" distB="0" distL="0" distR="0" wp14:anchorId="15DE62B0" wp14:editId="0F7CBBA7">
            <wp:extent cx="51816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2495550"/>
                    </a:xfrm>
                    <a:prstGeom prst="rect">
                      <a:avLst/>
                    </a:prstGeom>
                  </pic:spPr>
                </pic:pic>
              </a:graphicData>
            </a:graphic>
          </wp:inline>
        </w:drawing>
      </w:r>
    </w:p>
    <w:p w14:paraId="39901F5B" w14:textId="6136F3F1" w:rsidR="00615322" w:rsidRDefault="00615322" w:rsidP="00A04B5C">
      <w:r>
        <w:t xml:space="preserve">This </w:t>
      </w:r>
      <w:r w:rsidR="000D3332">
        <w:t xml:space="preserve">folder </w:t>
      </w:r>
      <w:r>
        <w:t xml:space="preserve">can hold many </w:t>
      </w:r>
      <w:r w:rsidR="00AC0D54">
        <w:t>.</w:t>
      </w:r>
      <w:r>
        <w:t xml:space="preserve">csvs, and will be added to every time you extract new csvs without changing the folder.  DO NOT put any </w:t>
      </w:r>
      <w:r w:rsidR="00AC0D54">
        <w:t>.</w:t>
      </w:r>
      <w:r>
        <w:t>csvs in here not made by the extractor</w:t>
      </w:r>
      <w:r w:rsidR="000D3332">
        <w:t>!</w:t>
      </w:r>
      <w:r>
        <w:t xml:space="preserve">  </w:t>
      </w:r>
      <w:r w:rsidR="000D3332">
        <w:t xml:space="preserve">Doing so </w:t>
      </w:r>
      <w:r>
        <w:t>will disrupt later parts of the analysis</w:t>
      </w:r>
      <w:r w:rsidR="000D3332">
        <w:t xml:space="preserve"> (y</w:t>
      </w:r>
      <w:r>
        <w:t>ou may put folders or files that are not .csvs in this folder without disrupting anything</w:t>
      </w:r>
      <w:r w:rsidR="000D3332">
        <w:t>)</w:t>
      </w:r>
      <w:r>
        <w:t>.</w:t>
      </w:r>
    </w:p>
    <w:p w14:paraId="690FB196" w14:textId="77777777" w:rsidR="00615322" w:rsidRDefault="00615322" w:rsidP="00A04B5C"/>
    <w:p w14:paraId="1A1CA4EE" w14:textId="737A2FBB" w:rsidR="00615322" w:rsidRDefault="00615322" w:rsidP="00A04B5C">
      <w:r>
        <w:t xml:space="preserve">The other folder is called Rate_Results and contains </w:t>
      </w:r>
      <w:r w:rsidR="000D3332">
        <w:t xml:space="preserve">just </w:t>
      </w:r>
      <w:r>
        <w:t xml:space="preserve">one file </w:t>
      </w:r>
      <w:r w:rsidR="000D3332">
        <w:t>at this point in the tutorial</w:t>
      </w:r>
      <w:r>
        <w:t>:</w:t>
      </w:r>
    </w:p>
    <w:p w14:paraId="57F00558" w14:textId="77777777" w:rsidR="006B3E67" w:rsidRDefault="006B3E67" w:rsidP="00A04B5C"/>
    <w:p w14:paraId="2E09D45E" w14:textId="77777777" w:rsidR="006B3E67" w:rsidRDefault="00615322" w:rsidP="00A04B5C">
      <w:r>
        <w:rPr>
          <w:noProof/>
        </w:rPr>
        <w:drawing>
          <wp:inline distT="0" distB="0" distL="0" distR="0" wp14:anchorId="3F37B49C" wp14:editId="57188E53">
            <wp:extent cx="5943600" cy="113792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7920"/>
                    </a:xfrm>
                    <a:prstGeom prst="rect">
                      <a:avLst/>
                    </a:prstGeom>
                  </pic:spPr>
                </pic:pic>
              </a:graphicData>
            </a:graphic>
          </wp:inline>
        </w:drawing>
      </w:r>
    </w:p>
    <w:p w14:paraId="40F1E66F" w14:textId="7FA3B2E8" w:rsidR="006B3E67" w:rsidRDefault="00615322" w:rsidP="00A04B5C">
      <w:pPr>
        <w:rPr>
          <w:b/>
        </w:rPr>
      </w:pPr>
      <w:r>
        <w:lastRenderedPageBreak/>
        <w:t xml:space="preserve">This saves the settings used in the extractor.  Since </w:t>
      </w:r>
      <w:r w:rsidR="000D3332">
        <w:t xml:space="preserve">the file </w:t>
      </w:r>
      <w:r>
        <w:t>contents are identical to other settings files produced later,</w:t>
      </w:r>
      <w:r w:rsidR="00274367">
        <w:t xml:space="preserve"> we will discuss </w:t>
      </w:r>
      <w:r w:rsidR="000D3332">
        <w:t xml:space="preserve">them </w:t>
      </w:r>
      <w:r w:rsidR="00274367">
        <w:t>on pg. 29</w:t>
      </w:r>
      <w:r>
        <w:t xml:space="preserve">.  This file is overwritten each time you run the extractor.  </w:t>
      </w:r>
      <w:r w:rsidR="000D3332">
        <w:t xml:space="preserve">When </w:t>
      </w:r>
      <w:r>
        <w:t>running the extractor many times, make sure to use the same settings for each</w:t>
      </w:r>
      <w:r w:rsidR="000D3332">
        <w:t>,</w:t>
      </w:r>
      <w:r>
        <w:t xml:space="preserve"> or </w:t>
      </w:r>
      <w:r w:rsidR="003E677D">
        <w:t>rename the newly made Settings_Extraction file after each time the Extractor finishes so you have a record of your settings</w:t>
      </w:r>
      <w:r w:rsidR="00E324DF">
        <w:rPr>
          <w:b/>
        </w:rPr>
        <w:t>.</w:t>
      </w:r>
    </w:p>
    <w:p w14:paraId="030C8905" w14:textId="1893D63D" w:rsidR="006B3E67" w:rsidRPr="006B3E67" w:rsidRDefault="006B3E67" w:rsidP="00A04B5C">
      <w:pPr>
        <w:rPr>
          <w:b/>
        </w:rPr>
      </w:pPr>
      <w:r>
        <w:rPr>
          <w:b/>
        </w:rPr>
        <w:t>Calculating Labeling Shifts and Rates</w:t>
      </w:r>
    </w:p>
    <w:p w14:paraId="12F14662" w14:textId="7A132D39" w:rsidR="00210A60" w:rsidRDefault="00EB1583" w:rsidP="00A04B5C">
      <w:r>
        <w:t>I</w:t>
      </w:r>
      <w:r w:rsidR="00210A60">
        <w:t xml:space="preserve">f </w:t>
      </w:r>
      <w:r>
        <w:t xml:space="preserve">you now </w:t>
      </w:r>
      <w:r w:rsidR="00210A60">
        <w:t xml:space="preserve">push the </w:t>
      </w:r>
      <w:r w:rsidR="00AC0D54">
        <w:t>“M</w:t>
      </w:r>
      <w:r w:rsidR="00210A60">
        <w:t xml:space="preserve">ake </w:t>
      </w:r>
      <w:r w:rsidR="00AC0D54">
        <w:t>L</w:t>
      </w:r>
      <w:r w:rsidR="00210A60">
        <w:t xml:space="preserve">abeling </w:t>
      </w:r>
      <w:r w:rsidR="00AC0D54">
        <w:t>T</w:t>
      </w:r>
      <w:r w:rsidR="00210A60">
        <w:t>able</w:t>
      </w:r>
      <w:r w:rsidR="00AC0D54">
        <w:t>”</w:t>
      </w:r>
      <w:r w:rsidR="00210A60">
        <w:t xml:space="preserve"> button</w:t>
      </w:r>
      <w:r>
        <w:t xml:space="preserve"> in the main DeuteRater window,</w:t>
      </w:r>
      <w:r w:rsidR="00210A60">
        <w:t xml:space="preserve"> </w:t>
      </w:r>
      <w:r w:rsidR="00AC0D54">
        <w:t>it</w:t>
      </w:r>
      <w:r w:rsidR="00D31BBA">
        <w:t xml:space="preserve"> will populate the table</w:t>
      </w:r>
      <w:r>
        <w:t xml:space="preserve"> as shown below:</w:t>
      </w:r>
    </w:p>
    <w:p w14:paraId="4D25CE9B" w14:textId="77777777" w:rsidR="00210A60" w:rsidRDefault="00D31BBA" w:rsidP="00A04B5C">
      <w:r>
        <w:rPr>
          <w:noProof/>
        </w:rPr>
        <mc:AlternateContent>
          <mc:Choice Requires="wps">
            <w:drawing>
              <wp:anchor distT="0" distB="0" distL="114300" distR="114300" simplePos="0" relativeHeight="251660288" behindDoc="0" locked="0" layoutInCell="1" allowOverlap="1" wp14:anchorId="6418F532" wp14:editId="0CC32F1C">
                <wp:simplePos x="0" y="0"/>
                <wp:positionH relativeFrom="column">
                  <wp:posOffset>914400</wp:posOffset>
                </wp:positionH>
                <wp:positionV relativeFrom="paragraph">
                  <wp:posOffset>3175635</wp:posOffset>
                </wp:positionV>
                <wp:extent cx="3924300" cy="22860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3924300" cy="2286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C20EC" id="Rectangle 18" o:spid="_x0000_s1026" style="position:absolute;margin-left:1in;margin-top:250.05pt;width:309pt;height:18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" filled="f" strokecolor="red" strokeweight="1pt"/>
            </w:pict>
          </mc:Fallback>
        </mc:AlternateContent>
      </w:r>
      <w:r w:rsidR="00AC0D54">
        <w:rPr>
          <w:noProof/>
        </w:rPr>
        <w:drawing>
          <wp:inline distT="0" distB="0" distL="0" distR="0" wp14:anchorId="4714005C" wp14:editId="287DA3CE">
            <wp:extent cx="5777171" cy="575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2211" cy="5778036"/>
                    </a:xfrm>
                    <a:prstGeom prst="rect">
                      <a:avLst/>
                    </a:prstGeom>
                  </pic:spPr>
                </pic:pic>
              </a:graphicData>
            </a:graphic>
          </wp:inline>
        </w:drawing>
      </w:r>
    </w:p>
    <w:p w14:paraId="3E73F935" w14:textId="77777777" w:rsidR="00210A60" w:rsidRDefault="00210A60" w:rsidP="00A04B5C"/>
    <w:p w14:paraId="022C4B7C" w14:textId="727C44A0" w:rsidR="0050072B" w:rsidRDefault="0050072B" w:rsidP="00A04B5C">
      <w:r>
        <w:lastRenderedPageBreak/>
        <w:t xml:space="preserve">This table </w:t>
      </w:r>
      <w:r w:rsidR="00EB1583">
        <w:t>lists</w:t>
      </w:r>
      <w:r>
        <w:t xml:space="preserve"> all csv files in the Extracted_Files folder.  If you do not wish to use one </w:t>
      </w:r>
      <w:r w:rsidR="00EB1583">
        <w:t xml:space="preserve">or more </w:t>
      </w:r>
      <w:r>
        <w:t xml:space="preserve">of the files in the list, </w:t>
      </w:r>
      <w:r w:rsidR="00274367">
        <w:t>go into the Extracted _Files folder, find the offending file</w:t>
      </w:r>
      <w:r w:rsidR="00EB1583">
        <w:t>(s)</w:t>
      </w:r>
      <w:r w:rsidR="00274367">
        <w:t xml:space="preserve">, and </w:t>
      </w:r>
      <w:r w:rsidR="00EB1583">
        <w:t xml:space="preserve">either </w:t>
      </w:r>
      <w:r>
        <w:t xml:space="preserve">change the </w:t>
      </w:r>
      <w:r w:rsidR="00274367">
        <w:t xml:space="preserve">file </w:t>
      </w:r>
      <w:r>
        <w:t>extension</w:t>
      </w:r>
      <w:r w:rsidR="00EB1583">
        <w:t>(s)</w:t>
      </w:r>
      <w:r>
        <w:t xml:space="preserve"> </w:t>
      </w:r>
      <w:r w:rsidR="00274367">
        <w:t xml:space="preserve">(the three letters after the .) </w:t>
      </w:r>
      <w:r>
        <w:t>or move the file</w:t>
      </w:r>
      <w:r w:rsidR="00EB1583">
        <w:t>(s)</w:t>
      </w:r>
      <w:r w:rsidR="00BE2B8B">
        <w:t xml:space="preserve"> to another folder.</w:t>
      </w:r>
      <w:r>
        <w:t xml:space="preserve"> </w:t>
      </w:r>
      <w:r w:rsidR="00BE2B8B">
        <w:t xml:space="preserve"> T</w:t>
      </w:r>
      <w:r>
        <w:t xml:space="preserve">hen push </w:t>
      </w:r>
      <w:r w:rsidR="00EB1583">
        <w:t>the “M</w:t>
      </w:r>
      <w:r>
        <w:t xml:space="preserve">ake </w:t>
      </w:r>
      <w:r w:rsidR="00EB1583">
        <w:t xml:space="preserve">Labeling Table” button </w:t>
      </w:r>
      <w:r>
        <w:t>again.</w:t>
      </w:r>
    </w:p>
    <w:p w14:paraId="799B7719" w14:textId="1F2C11D2" w:rsidR="00586415" w:rsidRDefault="002143B2" w:rsidP="00A04B5C">
      <w:r>
        <w:t xml:space="preserve">Fill in the columns for “Time” and “Labeling (decimal)”.  </w:t>
      </w:r>
      <w:r w:rsidR="00D31BBA">
        <w:t xml:space="preserve">The </w:t>
      </w:r>
      <w:r>
        <w:t xml:space="preserve">“Time” </w:t>
      </w:r>
      <w:r w:rsidR="00D31BBA">
        <w:t xml:space="preserve">must be the </w:t>
      </w:r>
      <w:r>
        <w:t>duration of labeling</w:t>
      </w:r>
      <w:r w:rsidR="00D31BBA">
        <w:t xml:space="preserve">.  </w:t>
      </w:r>
      <w:r w:rsidR="003E677D">
        <w:t>You do not enter units, but you should keep track of them and keep them consistent.  For example, if you have a labeling length of 6 hrs and 1 day you should enter .25 and 1 or 6 and 24.  If you use 6 and 1 the computer does not understand units and so will treat the 6 hr time as 6 times later than the 1 day time.</w:t>
      </w:r>
      <w:r w:rsidR="004C1154">
        <w:t xml:space="preserve">  </w:t>
      </w:r>
      <w:r w:rsidR="00586415">
        <w:t>Labeling</w:t>
      </w:r>
      <w:r>
        <w:t xml:space="preserve"> (decimal)”</w:t>
      </w:r>
      <w:r w:rsidR="00586415">
        <w:t xml:space="preserve"> must be a decimal value between 0 and 1</w:t>
      </w:r>
      <w:r>
        <w:t>,</w:t>
      </w:r>
      <w:r w:rsidR="00586415">
        <w:t xml:space="preserve"> inclusive.  This </w:t>
      </w:r>
      <w:r>
        <w:t xml:space="preserve">number </w:t>
      </w:r>
      <w:r w:rsidR="00586415">
        <w:t xml:space="preserve">represents the amount of labeling that the organism has </w:t>
      </w:r>
      <w:r>
        <w:t xml:space="preserve">received </w:t>
      </w:r>
      <w:r w:rsidR="00586415">
        <w:t>to make labeled peptides (</w:t>
      </w:r>
      <w:r>
        <w:t xml:space="preserve">the tutorial </w:t>
      </w:r>
      <w:r w:rsidR="00586415">
        <w:t xml:space="preserve">example uses deuterium </w:t>
      </w:r>
      <w:r>
        <w:t>at</w:t>
      </w:r>
      <w:r w:rsidR="00586415">
        <w:t xml:space="preserve"> 5%</w:t>
      </w:r>
      <w:r>
        <w:t xml:space="preserve"> (0.05); y</w:t>
      </w:r>
      <w:r w:rsidR="00F5238A">
        <w:t xml:space="preserve">ou can use much higher </w:t>
      </w:r>
      <w:r>
        <w:t xml:space="preserve">amounts </w:t>
      </w:r>
      <w:r w:rsidR="00F5238A">
        <w:t xml:space="preserve">if </w:t>
      </w:r>
      <w:r>
        <w:t>needed</w:t>
      </w:r>
      <w:r w:rsidR="00F5238A">
        <w:t>)</w:t>
      </w:r>
      <w:r>
        <w:t>.</w:t>
      </w:r>
    </w:p>
    <w:p w14:paraId="5C34F1E4" w14:textId="281056E7" w:rsidR="00586415" w:rsidRDefault="002143B2" w:rsidP="00A04B5C">
      <w:r>
        <w:t>After the table is filled out,</w:t>
      </w:r>
      <w:r w:rsidR="00586415">
        <w:t xml:space="preserve"> </w:t>
      </w:r>
      <w:r w:rsidR="008F443A">
        <w:t xml:space="preserve">press the </w:t>
      </w:r>
      <w:r>
        <w:t>“Isotope C</w:t>
      </w:r>
      <w:r w:rsidR="008F443A">
        <w:t>alculator</w:t>
      </w:r>
      <w:r>
        <w:t>”</w:t>
      </w:r>
      <w:r w:rsidR="008F443A">
        <w:t xml:space="preserve"> button:</w:t>
      </w:r>
    </w:p>
    <w:p w14:paraId="7630A2BF" w14:textId="77777777" w:rsidR="008F443A" w:rsidRDefault="008F443A" w:rsidP="00A04B5C"/>
    <w:p w14:paraId="42E0814F" w14:textId="77777777" w:rsidR="00210A60" w:rsidRDefault="00AC0D54" w:rsidP="00A04B5C">
      <w:r>
        <w:rPr>
          <w:noProof/>
        </w:rPr>
        <mc:AlternateContent>
          <mc:Choice Requires="wps">
            <w:drawing>
              <wp:anchor distT="0" distB="0" distL="114300" distR="114300" simplePos="0" relativeHeight="251674624" behindDoc="0" locked="0" layoutInCell="1" allowOverlap="1" wp14:anchorId="7D50747D" wp14:editId="3B22F52B">
                <wp:simplePos x="0" y="0"/>
                <wp:positionH relativeFrom="column">
                  <wp:posOffset>2238375</wp:posOffset>
                </wp:positionH>
                <wp:positionV relativeFrom="paragraph">
                  <wp:posOffset>1718310</wp:posOffset>
                </wp:positionV>
                <wp:extent cx="1047750" cy="5905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047750" cy="590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F0EA2" id="Rectangle 15" o:spid="_x0000_s1026" style="position:absolute;margin-left:176.25pt;margin-top:135.3pt;width:82.5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" filled="f" strokecolor="red" strokeweight="1pt"/>
            </w:pict>
          </mc:Fallback>
        </mc:AlternateContent>
      </w:r>
      <w:r>
        <w:rPr>
          <w:noProof/>
        </w:rPr>
        <w:drawing>
          <wp:inline distT="0" distB="0" distL="0" distR="0" wp14:anchorId="7F25B3D5" wp14:editId="5CB745E2">
            <wp:extent cx="4629150" cy="460343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1386" cy="4605656"/>
                    </a:xfrm>
                    <a:prstGeom prst="rect">
                      <a:avLst/>
                    </a:prstGeom>
                  </pic:spPr>
                </pic:pic>
              </a:graphicData>
            </a:graphic>
          </wp:inline>
        </w:drawing>
      </w:r>
    </w:p>
    <w:p w14:paraId="39CD7A5B" w14:textId="0BCA7C04" w:rsidR="008F443A" w:rsidRDefault="0036550F" w:rsidP="00A04B5C">
      <w:r>
        <w:t xml:space="preserve">While running, </w:t>
      </w:r>
      <w:r w:rsidR="008F443A">
        <w:t>update</w:t>
      </w:r>
      <w:r>
        <w:t>s will be listed</w:t>
      </w:r>
      <w:r w:rsidR="008F443A">
        <w:t xml:space="preserve"> fairly often on the </w:t>
      </w:r>
      <w:r w:rsidR="0050072B">
        <w:t xml:space="preserve">Current Process option and the command line.  </w:t>
      </w:r>
      <w:r>
        <w:t xml:space="preserve">DeuteRater </w:t>
      </w:r>
      <w:r w:rsidR="0050072B">
        <w:t xml:space="preserve">will begin pulling in and filtering data, </w:t>
      </w:r>
      <w:r>
        <w:t xml:space="preserve">as well as </w:t>
      </w:r>
      <w:r w:rsidR="005360FD">
        <w:t xml:space="preserve">generating </w:t>
      </w:r>
      <w:r w:rsidR="0050072B">
        <w:t>theoretical curves for how the various isotopic peaks will respond as labeling increases.  It will then calculate percent change</w:t>
      </w:r>
      <w:r>
        <w:t>s</w:t>
      </w:r>
      <w:r w:rsidR="0050072B">
        <w:t xml:space="preserve"> </w:t>
      </w:r>
      <w:r>
        <w:t xml:space="preserve">based </w:t>
      </w:r>
      <w:r w:rsidR="0050072B">
        <w:t xml:space="preserve">on </w:t>
      </w:r>
      <w:r w:rsidR="0050072B">
        <w:lastRenderedPageBreak/>
        <w:t>the labeling value</w:t>
      </w:r>
      <w:r w:rsidR="00237592">
        <w:t>s</w:t>
      </w:r>
      <w:r w:rsidR="0050072B">
        <w:t xml:space="preserve"> you </w:t>
      </w:r>
      <w:r w:rsidR="001710C3">
        <w:t xml:space="preserve">previously </w:t>
      </w:r>
      <w:r w:rsidR="0050072B">
        <w:t>entered</w:t>
      </w:r>
      <w:r w:rsidR="00237592">
        <w:t xml:space="preserve"> in the table</w:t>
      </w:r>
      <w:r w:rsidR="0050072B">
        <w:t xml:space="preserve">.  </w:t>
      </w:r>
      <w:r w:rsidR="005360FD">
        <w:t>T</w:t>
      </w:r>
      <w:r w:rsidR="0050072B">
        <w:t xml:space="preserve">hese will be written to various .csv documents in </w:t>
      </w:r>
      <w:r w:rsidR="005360FD">
        <w:t xml:space="preserve">the </w:t>
      </w:r>
      <w:r w:rsidR="0050072B">
        <w:t xml:space="preserve">Rate_Results folder </w:t>
      </w:r>
      <w:r w:rsidR="00AC0D54">
        <w:t xml:space="preserve">created </w:t>
      </w:r>
      <w:r w:rsidR="005360FD">
        <w:t>earlier</w:t>
      </w:r>
      <w:r w:rsidR="0050072B">
        <w:t>:</w:t>
      </w:r>
    </w:p>
    <w:p w14:paraId="1ADBD9EA" w14:textId="77777777" w:rsidR="0050072B" w:rsidRDefault="00AC0D54" w:rsidP="00A04B5C">
      <w:r>
        <w:rPr>
          <w:noProof/>
        </w:rPr>
        <w:drawing>
          <wp:inline distT="0" distB="0" distL="0" distR="0" wp14:anchorId="5CF465D7" wp14:editId="26F3DE72">
            <wp:extent cx="5943600" cy="16421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2110"/>
                    </a:xfrm>
                    <a:prstGeom prst="rect">
                      <a:avLst/>
                    </a:prstGeom>
                  </pic:spPr>
                </pic:pic>
              </a:graphicData>
            </a:graphic>
          </wp:inline>
        </w:drawing>
      </w:r>
    </w:p>
    <w:p w14:paraId="7F43AC36" w14:textId="72045ED8" w:rsidR="00AC0D54" w:rsidRDefault="00AC0D54" w:rsidP="00A04B5C">
      <w:r>
        <w:t>NOTE: if you deleted the Rate_Results folder</w:t>
      </w:r>
      <w:r w:rsidR="005360FD">
        <w:t>,</w:t>
      </w:r>
      <w:r>
        <w:t xml:space="preserve"> or it does not exist for some other reason</w:t>
      </w:r>
      <w:r w:rsidR="005360FD">
        <w:t>,</w:t>
      </w:r>
      <w:r>
        <w:t xml:space="preserve"> it will be created here</w:t>
      </w:r>
      <w:r w:rsidR="005360FD">
        <w:t>, next to the extractor and code folders</w:t>
      </w:r>
      <w:r>
        <w:t>.</w:t>
      </w:r>
    </w:p>
    <w:p w14:paraId="62329B63" w14:textId="54518B0B" w:rsidR="0050072B" w:rsidRDefault="005360FD" w:rsidP="00A04B5C">
      <w:r>
        <w:t xml:space="preserve">Once the results are complete, </w:t>
      </w:r>
      <w:r w:rsidR="0050072B">
        <w:t>DeuteRater will ask a question:</w:t>
      </w:r>
    </w:p>
    <w:p w14:paraId="4A8003E6" w14:textId="77777777" w:rsidR="0050072B" w:rsidRDefault="0050072B" w:rsidP="00A04B5C">
      <w:r>
        <w:rPr>
          <w:noProof/>
        </w:rPr>
        <w:drawing>
          <wp:inline distT="0" distB="0" distL="0" distR="0" wp14:anchorId="74A9801F" wp14:editId="25A514C2">
            <wp:extent cx="4152900" cy="112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1123950"/>
                    </a:xfrm>
                    <a:prstGeom prst="rect">
                      <a:avLst/>
                    </a:prstGeom>
                  </pic:spPr>
                </pic:pic>
              </a:graphicData>
            </a:graphic>
          </wp:inline>
        </w:drawing>
      </w:r>
    </w:p>
    <w:p w14:paraId="2C226DB7" w14:textId="34321AEE" w:rsidR="0050072B" w:rsidRDefault="0050072B" w:rsidP="00A04B5C">
      <w:r>
        <w:t xml:space="preserve">This </w:t>
      </w:r>
      <w:r w:rsidR="00F5238A">
        <w:t xml:space="preserve">is </w:t>
      </w:r>
      <w:r>
        <w:t xml:space="preserve">asking if you wish to proceed to </w:t>
      </w:r>
      <w:r w:rsidR="005360FD">
        <w:t xml:space="preserve">the last </w:t>
      </w:r>
      <w:r>
        <w:t>button</w:t>
      </w:r>
      <w:r w:rsidR="005360FD">
        <w:t>,</w:t>
      </w:r>
      <w:r>
        <w:t xml:space="preserve"> </w:t>
      </w:r>
      <w:r w:rsidR="00AC0D54">
        <w:t>“</w:t>
      </w:r>
      <w:r>
        <w:t>Rate Calculator</w:t>
      </w:r>
      <w:r w:rsidR="00AC0D54">
        <w:t>”</w:t>
      </w:r>
      <w:r w:rsidR="005360FD">
        <w:t>,</w:t>
      </w:r>
      <w:r>
        <w:t xml:space="preserve"> which will plot rate equations and then create graphs of them.  </w:t>
      </w:r>
      <w:r w:rsidR="005360FD">
        <w:t xml:space="preserve">If you select “Yes”, the </w:t>
      </w:r>
      <w:r w:rsidR="000A2941">
        <w:t>program will inform you when your analysis is done.</w:t>
      </w:r>
    </w:p>
    <w:p w14:paraId="3FD7D32E" w14:textId="5A36D4A1" w:rsidR="00B3712C" w:rsidRDefault="0050072B" w:rsidP="00A04B5C">
      <w:r>
        <w:t xml:space="preserve">A final </w:t>
      </w:r>
      <w:r w:rsidR="005360FD">
        <w:t>n</w:t>
      </w:r>
      <w:r>
        <w:t>ote about the buttons before mov</w:t>
      </w:r>
      <w:r w:rsidR="005360FD">
        <w:t>ing</w:t>
      </w:r>
      <w:r>
        <w:t xml:space="preserve"> on</w:t>
      </w:r>
      <w:r w:rsidR="005360FD">
        <w:t>:</w:t>
      </w:r>
      <w:r>
        <w:t xml:space="preserve"> There is nothing stopping you from opening up DeuteRater and starting with Rate Calculator</w:t>
      </w:r>
      <w:r w:rsidR="005360FD">
        <w:t>,</w:t>
      </w:r>
      <w:r>
        <w:t xml:space="preserve"> as long as the other buttons have been used previously and the </w:t>
      </w:r>
      <w:r w:rsidR="00F5238A">
        <w:t>folder it needs (Rate_Results in our example</w:t>
      </w:r>
      <w:r>
        <w:t xml:space="preserve">) exists.  </w:t>
      </w:r>
      <w:r w:rsidR="001A5D6E">
        <w:t xml:space="preserve">This is also true </w:t>
      </w:r>
      <w:r>
        <w:t>with any of the other buttons</w:t>
      </w:r>
      <w:r w:rsidR="001A5D6E">
        <w:t>:</w:t>
      </w:r>
      <w:r>
        <w:t xml:space="preserve"> as long as their pre-requisite files are filled and </w:t>
      </w:r>
      <w:r w:rsidR="00D6078C">
        <w:t>the program knows where the data is</w:t>
      </w:r>
      <w:r w:rsidR="001A5D6E">
        <w:t>, the program will work</w:t>
      </w:r>
      <w:r w:rsidR="00B3712C">
        <w:t>.</w:t>
      </w:r>
    </w:p>
    <w:p w14:paraId="55CD7369" w14:textId="5F25FFA4" w:rsidR="0050072B" w:rsidRDefault="00B3712C" w:rsidP="00A04B5C">
      <w:r>
        <w:t xml:space="preserve">The </w:t>
      </w:r>
      <w:r w:rsidR="00D6078C">
        <w:t xml:space="preserve">Isotope </w:t>
      </w:r>
      <w:r w:rsidR="006864B1">
        <w:t xml:space="preserve">Calculator </w:t>
      </w:r>
      <w:r w:rsidR="00D6078C">
        <w:t xml:space="preserve">button always requires a filled </w:t>
      </w:r>
      <w:r>
        <w:t>Labeling Table, but Ctrl+v works as the paste command for the table</w:t>
      </w:r>
      <w:r w:rsidR="006864B1">
        <w:t>;</w:t>
      </w:r>
      <w:r>
        <w:t xml:space="preserve"> just open the Time_and_Labeling.csv file</w:t>
      </w:r>
      <w:r w:rsidR="006864B1">
        <w:t>,</w:t>
      </w:r>
      <w:r>
        <w:t xml:space="preserve"> and copy and paste the values into place if doing it again.  Just make sure to close the file when you are done.</w:t>
      </w:r>
    </w:p>
    <w:p w14:paraId="45D16BF8" w14:textId="77777777" w:rsidR="00D6078C" w:rsidRDefault="00D6078C" w:rsidP="00A04B5C"/>
    <w:p w14:paraId="0E27E75B" w14:textId="77777777" w:rsidR="006B3E67" w:rsidRDefault="006B3E67" w:rsidP="00A04B5C"/>
    <w:p w14:paraId="2BE354DE" w14:textId="77777777" w:rsidR="006B3E67" w:rsidRDefault="006B3E67" w:rsidP="00A04B5C"/>
    <w:p w14:paraId="47245946" w14:textId="77777777" w:rsidR="00E324DF" w:rsidRDefault="00E324DF" w:rsidP="00A04B5C"/>
    <w:p w14:paraId="5881B1E3" w14:textId="77777777" w:rsidR="00E324DF" w:rsidRDefault="00E324DF" w:rsidP="00A04B5C"/>
    <w:p w14:paraId="76598B34" w14:textId="77777777" w:rsidR="004C1154" w:rsidRDefault="004C1154" w:rsidP="00A04B5C">
      <w:pPr>
        <w:rPr>
          <w:b/>
        </w:rPr>
      </w:pPr>
    </w:p>
    <w:p w14:paraId="5E6084B2" w14:textId="77777777" w:rsidR="006B3E67" w:rsidRPr="006B3E67" w:rsidRDefault="006B3E67" w:rsidP="00A04B5C">
      <w:pPr>
        <w:rPr>
          <w:b/>
        </w:rPr>
      </w:pPr>
      <w:r>
        <w:rPr>
          <w:b/>
        </w:rPr>
        <w:lastRenderedPageBreak/>
        <w:t>Adjusting Folder Locations and Program Settings</w:t>
      </w:r>
    </w:p>
    <w:p w14:paraId="37CF7BA1" w14:textId="137E7BA1" w:rsidR="00E137D0" w:rsidRDefault="00282482" w:rsidP="00A04B5C">
      <w:r>
        <w:t>At this time, it is worthwhile</w:t>
      </w:r>
      <w:r w:rsidR="00D6078C">
        <w:t xml:space="preserve"> to take a look at the </w:t>
      </w:r>
      <w:r>
        <w:t>Main</w:t>
      </w:r>
      <w:r w:rsidR="00D6078C">
        <w:t xml:space="preserve"> </w:t>
      </w:r>
      <w:r>
        <w:t xml:space="preserve">Menu options </w:t>
      </w:r>
      <w:r w:rsidR="00853C80">
        <w:t xml:space="preserve">in the top left hand corner. </w:t>
      </w:r>
    </w:p>
    <w:p w14:paraId="2DC69699" w14:textId="77777777" w:rsidR="00E137D0" w:rsidRDefault="00E137D0" w:rsidP="00A04B5C">
      <w:r w:rsidRPr="00E137D0">
        <w:rPr>
          <w:noProof/>
        </w:rPr>
        <w:drawing>
          <wp:inline distT="0" distB="0" distL="0" distR="0" wp14:anchorId="491A14BE" wp14:editId="089A94B1">
            <wp:extent cx="5943600" cy="5967095"/>
            <wp:effectExtent l="0" t="0" r="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9"/>
                    <a:srcRect l="5676" t="12189" r="70093" b="19240"/>
                    <a:stretch/>
                  </pic:blipFill>
                  <pic:spPr>
                    <a:xfrm>
                      <a:off x="0" y="0"/>
                      <a:ext cx="5943600" cy="5967095"/>
                    </a:xfrm>
                    <a:prstGeom prst="rect">
                      <a:avLst/>
                    </a:prstGeom>
                  </pic:spPr>
                </pic:pic>
              </a:graphicData>
            </a:graphic>
          </wp:inline>
        </w:drawing>
      </w:r>
    </w:p>
    <w:p w14:paraId="368C2D85" w14:textId="6E8E89E0" w:rsidR="00D6078C" w:rsidRDefault="00853C80" w:rsidP="00A04B5C">
      <w:r>
        <w:t xml:space="preserve">The first option reads “Extract Output/Analysis Input Folder”.  This </w:t>
      </w:r>
      <w:r w:rsidR="00282482">
        <w:t xml:space="preserve">sets </w:t>
      </w:r>
      <w:r>
        <w:t xml:space="preserve">the folder that </w:t>
      </w:r>
      <w:r w:rsidR="00AC0D54">
        <w:t xml:space="preserve">the </w:t>
      </w:r>
      <w:r>
        <w:t>“Extract</w:t>
      </w:r>
      <w:r w:rsidR="00AC0D54">
        <w:t>”</w:t>
      </w:r>
      <w:r>
        <w:t xml:space="preserve"> </w:t>
      </w:r>
      <w:r w:rsidR="00AC0D54">
        <w:t xml:space="preserve">button </w:t>
      </w:r>
      <w:r>
        <w:t>will put the extracted files in</w:t>
      </w:r>
      <w:r w:rsidR="00282482">
        <w:t>to</w:t>
      </w:r>
      <w:r>
        <w:t xml:space="preserve">, and “Make Labeling Table” and “Isotope Calculator” </w:t>
      </w:r>
      <w:r w:rsidR="00282482">
        <w:t xml:space="preserve">obtain </w:t>
      </w:r>
      <w:r>
        <w:t xml:space="preserve">data </w:t>
      </w:r>
      <w:r w:rsidR="00282482">
        <w:t>from</w:t>
      </w:r>
      <w:r>
        <w:t xml:space="preserve">.  When you </w:t>
      </w:r>
      <w:r w:rsidR="00282482">
        <w:t xml:space="preserve">select </w:t>
      </w:r>
      <w:r>
        <w:t xml:space="preserve">this </w:t>
      </w:r>
      <w:r w:rsidR="00282482">
        <w:t>option,</w:t>
      </w:r>
      <w:r>
        <w:t xml:space="preserve"> </w:t>
      </w:r>
      <w:r w:rsidR="00282482">
        <w:t xml:space="preserve">you </w:t>
      </w:r>
      <w:r>
        <w:t xml:space="preserve">will </w:t>
      </w:r>
      <w:r w:rsidR="00282482">
        <w:t xml:space="preserve">be </w:t>
      </w:r>
      <w:r>
        <w:t>take</w:t>
      </w:r>
      <w:r w:rsidR="00282482">
        <w:t xml:space="preserve">n </w:t>
      </w:r>
      <w:r>
        <w:t xml:space="preserve">inside the current folder (by default the “Extracted_Files” </w:t>
      </w:r>
      <w:r w:rsidR="00282482">
        <w:t xml:space="preserve">folder </w:t>
      </w:r>
      <w:r>
        <w:t>next to the c</w:t>
      </w:r>
      <w:r w:rsidR="00BB6F41">
        <w:t>ode folder</w:t>
      </w:r>
      <w:r w:rsidR="00282482">
        <w:t>)</w:t>
      </w:r>
      <w:r w:rsidR="00BB6F41">
        <w:t xml:space="preserve">.  </w:t>
      </w:r>
      <w:r w:rsidR="00282482">
        <w:t>To change, navigate to the folder of your choice, then h</w:t>
      </w:r>
      <w:r w:rsidR="00BB6F41">
        <w:t xml:space="preserve">it </w:t>
      </w:r>
      <w:r w:rsidR="00282482">
        <w:t>“S</w:t>
      </w:r>
      <w:r w:rsidR="00BB6F41">
        <w:t xml:space="preserve">elect </w:t>
      </w:r>
      <w:r w:rsidR="00282482">
        <w:t>F</w:t>
      </w:r>
      <w:r w:rsidR="00BB6F41">
        <w:t>older</w:t>
      </w:r>
      <w:r w:rsidR="00282482">
        <w:t>”</w:t>
      </w:r>
      <w:r w:rsidR="00BB6F41">
        <w:t xml:space="preserve"> when you’ve found the folder you want.  </w:t>
      </w:r>
      <w:r w:rsidR="00282482">
        <w:t xml:space="preserve">Note: </w:t>
      </w:r>
      <w:r w:rsidR="00BA4F74">
        <w:t>y</w:t>
      </w:r>
      <w:r w:rsidR="00BB6F41">
        <w:t xml:space="preserve">ou must </w:t>
      </w:r>
      <w:r w:rsidR="00C55866">
        <w:t xml:space="preserve">either </w:t>
      </w:r>
      <w:r w:rsidR="00BB6F41">
        <w:t>be inside the folder</w:t>
      </w:r>
      <w:r w:rsidR="00BA4F74">
        <w:t xml:space="preserve"> you wish to select when you hit the button</w:t>
      </w:r>
      <w:r w:rsidR="00C55866">
        <w:t>…</w:t>
      </w:r>
    </w:p>
    <w:p w14:paraId="3ABB1B29" w14:textId="77777777" w:rsidR="00D6078C" w:rsidRDefault="0050763C" w:rsidP="00A04B5C">
      <w:r>
        <w:rPr>
          <w:noProof/>
        </w:rPr>
        <w:lastRenderedPageBreak/>
        <w:drawing>
          <wp:inline distT="0" distB="0" distL="0" distR="0" wp14:anchorId="2D4711B5" wp14:editId="1A7F2A91">
            <wp:extent cx="4898210" cy="28384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2125" cy="2840719"/>
                    </a:xfrm>
                    <a:prstGeom prst="rect">
                      <a:avLst/>
                    </a:prstGeom>
                  </pic:spPr>
                </pic:pic>
              </a:graphicData>
            </a:graphic>
          </wp:inline>
        </w:drawing>
      </w:r>
    </w:p>
    <w:p w14:paraId="370DD78D" w14:textId="43562673" w:rsidR="00BB6F41" w:rsidRDefault="00BB6F41" w:rsidP="00A04B5C">
      <w:r>
        <w:t>Or have it selected:</w:t>
      </w:r>
    </w:p>
    <w:p w14:paraId="29130607" w14:textId="77777777" w:rsidR="00BB6F41" w:rsidRDefault="0050763C" w:rsidP="00A04B5C">
      <w:r>
        <w:rPr>
          <w:noProof/>
        </w:rPr>
        <w:drawing>
          <wp:inline distT="0" distB="0" distL="0" distR="0" wp14:anchorId="1B90C00A" wp14:editId="1B23FE6D">
            <wp:extent cx="5009202" cy="29241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4043" cy="2927001"/>
                    </a:xfrm>
                    <a:prstGeom prst="rect">
                      <a:avLst/>
                    </a:prstGeom>
                  </pic:spPr>
                </pic:pic>
              </a:graphicData>
            </a:graphic>
          </wp:inline>
        </w:drawing>
      </w:r>
    </w:p>
    <w:p w14:paraId="59DB1129" w14:textId="595B4534" w:rsidR="00EC2B6E" w:rsidRDefault="00C55866" w:rsidP="00A04B5C">
      <w:r>
        <w:t>Make sure to</w:t>
      </w:r>
      <w:r w:rsidR="00BB6F41">
        <w:t xml:space="preserve"> hit </w:t>
      </w:r>
      <w:r>
        <w:t>“</w:t>
      </w:r>
      <w:r w:rsidR="00BB6F41">
        <w:t>select folder.</w:t>
      </w:r>
      <w:r>
        <w:t>”</w:t>
      </w:r>
      <w:r w:rsidR="004D3E01">
        <w:t xml:space="preserve">  </w:t>
      </w:r>
      <w:r w:rsidR="00274367">
        <w:t>Both</w:t>
      </w:r>
      <w:r w:rsidR="004D3E01">
        <w:t xml:space="preserve"> of the above examples set the new folder as C:\Example_Folder\location_example</w:t>
      </w:r>
      <w:r>
        <w:t>.</w:t>
      </w:r>
    </w:p>
    <w:p w14:paraId="442E2AD6" w14:textId="2B14A777" w:rsidR="00BB6F41" w:rsidRDefault="00B3712C" w:rsidP="00A04B5C">
      <w:r>
        <w:t>The</w:t>
      </w:r>
      <w:r w:rsidR="00BB6F41">
        <w:t xml:space="preserve"> next item on the pull down menu is “Analysis Output Folder</w:t>
      </w:r>
      <w:r w:rsidR="00BC6249">
        <w:t>.</w:t>
      </w:r>
      <w:r w:rsidR="00BB6F41">
        <w:t>”</w:t>
      </w:r>
      <w:r w:rsidR="00BC6249">
        <w:t xml:space="preserve"> </w:t>
      </w:r>
      <w:r w:rsidR="00BB6F41">
        <w:t xml:space="preserve"> This </w:t>
      </w:r>
      <w:r w:rsidR="00BC6249">
        <w:t xml:space="preserve">sets </w:t>
      </w:r>
      <w:r w:rsidR="00BB6F41">
        <w:t xml:space="preserve">the output location for </w:t>
      </w:r>
      <w:r w:rsidR="00BC6249">
        <w:t xml:space="preserve">the </w:t>
      </w:r>
      <w:r w:rsidR="00BB6F41">
        <w:t xml:space="preserve">Isotope </w:t>
      </w:r>
      <w:r w:rsidR="00BC6249">
        <w:t xml:space="preserve">Calculator </w:t>
      </w:r>
      <w:r w:rsidR="00BB6F41">
        <w:t xml:space="preserve">and Rate </w:t>
      </w:r>
      <w:r w:rsidR="00BC6249">
        <w:t xml:space="preserve">Calculator, as well as </w:t>
      </w:r>
      <w:r w:rsidR="00BB6F41">
        <w:t>the Input Folder for Rate Calculation</w:t>
      </w:r>
      <w:r w:rsidR="00CB62F1">
        <w:t xml:space="preserve"> (like the Rate_Results folder in our example)</w:t>
      </w:r>
      <w:r w:rsidR="00BB6F41">
        <w:t xml:space="preserve">.  It works just like </w:t>
      </w:r>
      <w:r w:rsidR="00BC6249">
        <w:t>the “Extract Output/Analysis Input Folder” option</w:t>
      </w:r>
      <w:r w:rsidR="00BB6F41">
        <w:t>.</w:t>
      </w:r>
    </w:p>
    <w:p w14:paraId="3A2E1E85" w14:textId="77777777" w:rsidR="00BB6F41" w:rsidRDefault="00BB6F41" w:rsidP="00A04B5C">
      <w:r>
        <w:t>Note: The program will not check the contents of these folders so it may overwrite data if you are not careful.</w:t>
      </w:r>
    </w:p>
    <w:p w14:paraId="1655B8CC" w14:textId="52694DC8" w:rsidR="00BB6F41" w:rsidRDefault="00BB6F41" w:rsidP="00A04B5C">
      <w:r w:rsidRPr="000B53E9">
        <w:t xml:space="preserve">The </w:t>
      </w:r>
      <w:r w:rsidR="00B3712C" w:rsidRPr="000B53E9">
        <w:t xml:space="preserve">next </w:t>
      </w:r>
      <w:r w:rsidR="00BC6249" w:rsidRPr="000B53E9">
        <w:t xml:space="preserve">option </w:t>
      </w:r>
      <w:r w:rsidR="00B3712C" w:rsidRPr="000B53E9">
        <w:t xml:space="preserve">is </w:t>
      </w:r>
      <w:r w:rsidR="00BC6249" w:rsidRPr="000B53E9">
        <w:t>“</w:t>
      </w:r>
      <w:r w:rsidR="00B3712C" w:rsidRPr="000B53E9">
        <w:t>Change S</w:t>
      </w:r>
      <w:r w:rsidRPr="000B53E9">
        <w:t>ettings</w:t>
      </w:r>
      <w:r w:rsidR="00A913A0" w:rsidRPr="000B53E9">
        <w:t>,</w:t>
      </w:r>
      <w:r w:rsidR="00BC6249" w:rsidRPr="000B53E9">
        <w:t>”</w:t>
      </w:r>
      <w:r w:rsidRPr="000B53E9">
        <w:t xml:space="preserve"> which opens the </w:t>
      </w:r>
      <w:r w:rsidR="00BC6249" w:rsidRPr="000B53E9">
        <w:t xml:space="preserve">following </w:t>
      </w:r>
      <w:r w:rsidRPr="000B53E9">
        <w:t>settings menu</w:t>
      </w:r>
      <w:r>
        <w:t>:</w:t>
      </w:r>
    </w:p>
    <w:p w14:paraId="719F33D6" w14:textId="27466E40" w:rsidR="00BB6F41" w:rsidRDefault="00BB6F41" w:rsidP="00A04B5C"/>
    <w:p w14:paraId="1D3D623E" w14:textId="46135F0C" w:rsidR="000B53E9" w:rsidRDefault="00E324DF" w:rsidP="00A04B5C">
      <w:r>
        <w:rPr>
          <w:noProof/>
        </w:rPr>
        <w:drawing>
          <wp:inline distT="0" distB="0" distL="0" distR="0" wp14:anchorId="37C376EC" wp14:editId="60B6157F">
            <wp:extent cx="4533900" cy="681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6810375"/>
                    </a:xfrm>
                    <a:prstGeom prst="rect">
                      <a:avLst/>
                    </a:prstGeom>
                  </pic:spPr>
                </pic:pic>
              </a:graphicData>
            </a:graphic>
          </wp:inline>
        </w:drawing>
      </w:r>
    </w:p>
    <w:p w14:paraId="03948EC2" w14:textId="3A5DB8F0" w:rsidR="00BB6F41" w:rsidRDefault="009239C2" w:rsidP="00A04B5C">
      <w:r>
        <w:t>S</w:t>
      </w:r>
      <w:r w:rsidR="00BB6F41">
        <w:t>tart</w:t>
      </w:r>
      <w:r>
        <w:t>ing</w:t>
      </w:r>
      <w:r w:rsidR="00BB6F41">
        <w:t xml:space="preserve"> with the buttons in the top right:</w:t>
      </w:r>
    </w:p>
    <w:p w14:paraId="75355F3F" w14:textId="77777777" w:rsidR="00BB6F41" w:rsidRDefault="00BB6F41" w:rsidP="00A04B5C">
      <w:r w:rsidRPr="00704A41">
        <w:rPr>
          <w:b/>
        </w:rPr>
        <w:t>Save Settings</w:t>
      </w:r>
      <w:r>
        <w:t xml:space="preserve"> saves the current settings.  </w:t>
      </w:r>
      <w:r w:rsidRPr="00704A41">
        <w:rPr>
          <w:b/>
        </w:rPr>
        <w:t>Restore Settings</w:t>
      </w:r>
      <w:r>
        <w:t xml:space="preserve"> makes the settings whatever they were when you last saved settings.  </w:t>
      </w:r>
      <w:r w:rsidRPr="00704A41">
        <w:rPr>
          <w:b/>
        </w:rPr>
        <w:t>Restore Defaults</w:t>
      </w:r>
      <w:r>
        <w:t xml:space="preserve"> sets the settings to whatever they were when the program started.  </w:t>
      </w:r>
      <w:r w:rsidRPr="00704A41">
        <w:rPr>
          <w:b/>
        </w:rPr>
        <w:t>Exit</w:t>
      </w:r>
      <w:r>
        <w:t xml:space="preserve"> leaves the settings menu.</w:t>
      </w:r>
    </w:p>
    <w:p w14:paraId="1B93EBA0" w14:textId="77777777" w:rsidR="00BB6F41" w:rsidRDefault="00BB6F41" w:rsidP="007F6904">
      <w:r>
        <w:lastRenderedPageBreak/>
        <w:t xml:space="preserve">Whenever you open the settings menu it will open whatever settings </w:t>
      </w:r>
      <w:r w:rsidR="00B3712C">
        <w:t>are currently in use by the program</w:t>
      </w:r>
      <w:r>
        <w:t xml:space="preserve">. </w:t>
      </w:r>
    </w:p>
    <w:p w14:paraId="14C316CB" w14:textId="6FC2B303" w:rsidR="00BB6F41" w:rsidRDefault="00BB6F41" w:rsidP="00A04B5C">
      <w:r>
        <w:t>The first f</w:t>
      </w:r>
      <w:r w:rsidR="007F6904">
        <w:t xml:space="preserve">ive </w:t>
      </w:r>
      <w:r w:rsidR="00274367">
        <w:t>settings</w:t>
      </w:r>
      <w:r w:rsidR="007F6904">
        <w:t xml:space="preserve"> </w:t>
      </w:r>
      <w:r w:rsidR="00D778F3">
        <w:t xml:space="preserve">are </w:t>
      </w:r>
      <w:r w:rsidR="007F6904">
        <w:t>for the extractor:</w:t>
      </w:r>
    </w:p>
    <w:p w14:paraId="1B4E3008" w14:textId="5BA60217" w:rsidR="00BD502C" w:rsidRDefault="00B3712C" w:rsidP="007F6904">
      <w:r w:rsidRPr="00704A41">
        <w:rPr>
          <w:b/>
        </w:rPr>
        <w:t># of neutromers to extract</w:t>
      </w:r>
      <w:r w:rsidR="00BD502C">
        <w:t xml:space="preserve"> -</w:t>
      </w:r>
      <w:r>
        <w:t xml:space="preserve"> </w:t>
      </w:r>
      <w:r w:rsidR="00452ABE">
        <w:t>h</w:t>
      </w:r>
      <w:r w:rsidR="007F6904">
        <w:t xml:space="preserve">ow many isotope peaks to look for (remember </w:t>
      </w:r>
      <w:r w:rsidR="00452ABE">
        <w:t xml:space="preserve">that </w:t>
      </w:r>
      <w:r w:rsidR="007F6904">
        <w:t xml:space="preserve">no heavy isotopes is </w:t>
      </w:r>
      <w:r w:rsidR="00452ABE">
        <w:t xml:space="preserve">also </w:t>
      </w:r>
      <w:r w:rsidR="007F6904">
        <w:t xml:space="preserve">a </w:t>
      </w:r>
      <w:r w:rsidR="004C1154">
        <w:t>neutromer</w:t>
      </w:r>
      <w:r w:rsidR="007F6904">
        <w:t xml:space="preserve">). </w:t>
      </w:r>
      <w:r>
        <w:t xml:space="preserve"> </w:t>
      </w:r>
    </w:p>
    <w:p w14:paraId="219564EC" w14:textId="5F69CEB4" w:rsidR="007F6904" w:rsidRDefault="00BD502C" w:rsidP="007F6904">
      <w:r w:rsidRPr="00704A41">
        <w:rPr>
          <w:b/>
        </w:rPr>
        <w:t>Minimum z value</w:t>
      </w:r>
      <w:r>
        <w:t xml:space="preserve"> and </w:t>
      </w:r>
      <w:r w:rsidRPr="00704A41">
        <w:rPr>
          <w:b/>
        </w:rPr>
        <w:t>Maximum z value</w:t>
      </w:r>
      <w:r>
        <w:t xml:space="preserve"> - </w:t>
      </w:r>
      <w:r w:rsidR="00452ABE">
        <w:t>w</w:t>
      </w:r>
      <w:r w:rsidR="007F6904">
        <w:t>hat charges to look for</w:t>
      </w:r>
      <w:r w:rsidR="00452ABE">
        <w:t>;</w:t>
      </w:r>
      <w:r w:rsidR="007F6904">
        <w:t xml:space="preserve"> the program will look for every charge state between </w:t>
      </w:r>
      <w:r>
        <w:t>the minimum and maximum</w:t>
      </w:r>
      <w:r w:rsidR="00452ABE">
        <w:t>,</w:t>
      </w:r>
      <w:r>
        <w:t xml:space="preserve"> inclusive</w:t>
      </w:r>
      <w:r w:rsidR="00452ABE">
        <w:t>,</w:t>
      </w:r>
      <w:r>
        <w:t xml:space="preserve"> for every unique sequence</w:t>
      </w:r>
      <w:r w:rsidR="007F6904">
        <w:t>.</w:t>
      </w:r>
    </w:p>
    <w:p w14:paraId="7B4D662E" w14:textId="792BB956" w:rsidR="007F6904" w:rsidRDefault="00BD502C" w:rsidP="00A04B5C">
      <w:r w:rsidRPr="00704A41">
        <w:rPr>
          <w:b/>
        </w:rPr>
        <w:t>Time Window</w:t>
      </w:r>
      <w:r>
        <w:t xml:space="preserve"> and </w:t>
      </w:r>
      <w:r w:rsidRPr="00704A41">
        <w:rPr>
          <w:b/>
        </w:rPr>
        <w:t>ppm Window</w:t>
      </w:r>
      <w:r>
        <w:t xml:space="preserve"> - </w:t>
      </w:r>
      <w:r w:rsidR="00452ABE">
        <w:t>h</w:t>
      </w:r>
      <w:r w:rsidR="007F6904">
        <w:t>ow much variance is acceptable in an id.  When making an identification</w:t>
      </w:r>
      <w:r w:rsidR="00452ABE">
        <w:t>,</w:t>
      </w:r>
      <w:r w:rsidR="007F6904">
        <w:t xml:space="preserve"> the retention time and ppm can be off by whatever the settings are</w:t>
      </w:r>
      <w:r w:rsidR="00452ABE">
        <w:t>,</w:t>
      </w:r>
      <w:r w:rsidR="007F6904">
        <w:t xml:space="preserve"> and it will still be accepted.</w:t>
      </w:r>
      <w:r>
        <w:t xml:space="preserve"> Time is in minutes</w:t>
      </w:r>
      <w:r w:rsidR="00452ABE">
        <w:t>.</w:t>
      </w:r>
    </w:p>
    <w:p w14:paraId="6355F89B" w14:textId="6A4B7F17" w:rsidR="00BD502C" w:rsidRDefault="007F6904" w:rsidP="00A04B5C">
      <w:r>
        <w:t>The next four settings (</w:t>
      </w:r>
      <w:r w:rsidR="00452ABE">
        <w:t>H</w:t>
      </w:r>
      <w:r>
        <w:t xml:space="preserve">eavy </w:t>
      </w:r>
      <w:r w:rsidR="00452ABE">
        <w:t xml:space="preserve">Element </w:t>
      </w:r>
      <w:r>
        <w:t xml:space="preserve">to </w:t>
      </w:r>
      <w:r w:rsidR="00452ABE">
        <w:t>S</w:t>
      </w:r>
      <w:r>
        <w:t xml:space="preserve">tep </w:t>
      </w:r>
      <w:r w:rsidR="00452ABE">
        <w:t>S</w:t>
      </w:r>
      <w:r>
        <w:t xml:space="preserve">ize) are for the theoretical calculation.  </w:t>
      </w:r>
    </w:p>
    <w:p w14:paraId="742F42EC" w14:textId="735B38B6" w:rsidR="007F6904" w:rsidRDefault="00BD502C" w:rsidP="00A04B5C">
      <w:r w:rsidRPr="00704A41">
        <w:rPr>
          <w:b/>
        </w:rPr>
        <w:t>Heavy E</w:t>
      </w:r>
      <w:r w:rsidR="007F6904" w:rsidRPr="00704A41">
        <w:rPr>
          <w:b/>
        </w:rPr>
        <w:t>lement</w:t>
      </w:r>
      <w:r>
        <w:t xml:space="preserve"> - </w:t>
      </w:r>
      <w:r w:rsidR="007F6904">
        <w:t>which element bears the heavy label</w:t>
      </w:r>
      <w:r w:rsidR="00452ABE">
        <w:t>:</w:t>
      </w:r>
      <w:r w:rsidR="007F6904">
        <w:t xml:space="preserve"> C,H or N.  </w:t>
      </w:r>
    </w:p>
    <w:p w14:paraId="54275829" w14:textId="7E31A561" w:rsidR="007F6904" w:rsidRDefault="007F6904" w:rsidP="00A04B5C">
      <w:r w:rsidRPr="00704A41">
        <w:rPr>
          <w:b/>
        </w:rPr>
        <w:t>Labeling Site Pattern</w:t>
      </w:r>
      <w:r w:rsidR="00415768">
        <w:t xml:space="preserve"> </w:t>
      </w:r>
      <w:r w:rsidR="00405540">
        <w:t>–</w:t>
      </w:r>
      <w:r w:rsidR="00415768">
        <w:t xml:space="preserve"> This</w:t>
      </w:r>
      <w:r>
        <w:t xml:space="preserve"> is a bit more complex.  It refers to a key for </w:t>
      </w:r>
      <w:r w:rsidR="00AD0038">
        <w:t>the number of</w:t>
      </w:r>
      <w:r>
        <w:t xml:space="preserve"> possible labeling sites</w:t>
      </w:r>
      <w:r w:rsidR="00AD0038">
        <w:t xml:space="preserve"> in</w:t>
      </w:r>
      <w:r>
        <w:t xml:space="preserve"> each amino acid.  These can be added to the program as needed (instructions </w:t>
      </w:r>
      <w:r w:rsidR="00AD0038">
        <w:t>detailed later</w:t>
      </w:r>
      <w:r>
        <w:t xml:space="preserve">).  </w:t>
      </w:r>
      <w:r w:rsidR="00AD0038">
        <w:t xml:space="preserve">The program </w:t>
      </w:r>
      <w:r>
        <w:t xml:space="preserve">comes with patterns for mammalian tissue and mammalian cell culture with deuterium.  </w:t>
      </w:r>
      <w:r w:rsidR="00AD0038">
        <w:t>Additionally, t</w:t>
      </w:r>
      <w:r>
        <w:t xml:space="preserve">here </w:t>
      </w:r>
      <w:r w:rsidR="004C1154">
        <w:t xml:space="preserve">is the </w:t>
      </w:r>
      <w:r w:rsidR="004C1154" w:rsidRPr="00CC7E8E">
        <w:t>option</w:t>
      </w:r>
      <w:r w:rsidRPr="00CC7E8E">
        <w:t xml:space="preserve"> “global”</w:t>
      </w:r>
      <w:r w:rsidR="004C1154" w:rsidRPr="00CC7E8E">
        <w:t>.</w:t>
      </w:r>
      <w:r w:rsidR="004C1154">
        <w:t xml:space="preserve">  Global</w:t>
      </w:r>
      <w:r>
        <w:t xml:space="preserve"> indicates that every atom of the heavy element can be heavy.  </w:t>
      </w:r>
    </w:p>
    <w:p w14:paraId="046E03A0" w14:textId="07778007" w:rsidR="00704A41" w:rsidRPr="00E137D0" w:rsidRDefault="00704A41" w:rsidP="00A04B5C">
      <w:r>
        <w:t>The</w:t>
      </w:r>
      <w:r w:rsidR="00AD0038">
        <w:t xml:space="preserve"> following</w:t>
      </w:r>
      <w:r>
        <w:t xml:space="preserve"> two </w:t>
      </w:r>
      <w:r w:rsidR="002F516A">
        <w:t xml:space="preserve">settings </w:t>
      </w:r>
      <w:r w:rsidR="00E137D0">
        <w:t xml:space="preserve">are only relevant if </w:t>
      </w:r>
      <w:r w:rsidR="00E137D0">
        <w:rPr>
          <w:b/>
        </w:rPr>
        <w:t>Slow DeuteRater</w:t>
      </w:r>
      <w:r w:rsidR="00E137D0">
        <w:t xml:space="preserve"> is selected from the Advanced Options </w:t>
      </w:r>
      <w:r w:rsidR="00AD0038">
        <w:t>(</w:t>
      </w:r>
      <w:r w:rsidR="00E137D0">
        <w:t>described later in this section</w:t>
      </w:r>
      <w:r w:rsidR="00AD0038">
        <w:t>):</w:t>
      </w:r>
    </w:p>
    <w:p w14:paraId="0B8DC5BA" w14:textId="4286C939" w:rsidR="00C2691E" w:rsidRDefault="007F6904" w:rsidP="00A04B5C">
      <w:r w:rsidRPr="00704A41">
        <w:rPr>
          <w:b/>
        </w:rPr>
        <w:t xml:space="preserve">Max </w:t>
      </w:r>
      <w:r w:rsidR="00415768" w:rsidRPr="00704A41">
        <w:rPr>
          <w:b/>
        </w:rPr>
        <w:t>label</w:t>
      </w:r>
      <w:r w:rsidR="00415768">
        <w:t xml:space="preserve"> </w:t>
      </w:r>
      <w:r w:rsidR="00E137D0">
        <w:t>–</w:t>
      </w:r>
      <w:r w:rsidR="00415768">
        <w:t xml:space="preserve"> </w:t>
      </w:r>
      <w:r w:rsidR="00E137D0">
        <w:t xml:space="preserve">If </w:t>
      </w:r>
      <w:r w:rsidR="002F516A">
        <w:t xml:space="preserve">the </w:t>
      </w:r>
      <w:r w:rsidR="00E137D0">
        <w:t xml:space="preserve">Slow DeuteRater </w:t>
      </w:r>
      <w:r w:rsidR="002F516A">
        <w:t xml:space="preserve">option </w:t>
      </w:r>
      <w:r w:rsidR="00E137D0">
        <w:t xml:space="preserve">is selected, this is the maximum </w:t>
      </w:r>
      <w:r w:rsidR="002F516A">
        <w:t xml:space="preserve">percent </w:t>
      </w:r>
      <w:r w:rsidR="00E137D0">
        <w:t>labeling the theoretical curve for each peptide will go out to.</w:t>
      </w:r>
      <w:r w:rsidR="00C2691E">
        <w:t xml:space="preserve">  The further you are from your actual values</w:t>
      </w:r>
      <w:r w:rsidR="00BD502C">
        <w:t xml:space="preserve">, the worse the fit, but if your actual values are </w:t>
      </w:r>
      <w:r w:rsidR="002F516A">
        <w:t>greater</w:t>
      </w:r>
      <w:r w:rsidR="00BD502C">
        <w:t xml:space="preserve"> than th</w:t>
      </w:r>
      <w:r w:rsidR="00C2691E">
        <w:t xml:space="preserve">e </w:t>
      </w:r>
      <w:r w:rsidR="00BD502C">
        <w:t xml:space="preserve">maximum label, </w:t>
      </w:r>
      <w:r w:rsidR="00C2691E">
        <w:t xml:space="preserve">your calculated values are highly likely to be wrong.  </w:t>
      </w:r>
      <w:r w:rsidR="002F516A">
        <w:t xml:space="preserve">Setting </w:t>
      </w:r>
      <w:r w:rsidR="00C2691E">
        <w:t>a percentage point or two above your highest value (</w:t>
      </w:r>
      <w:r w:rsidR="00274367">
        <w:t xml:space="preserve">6% or </w:t>
      </w:r>
      <w:r w:rsidR="00C2691E">
        <w:t>7% if your highest labeling value is 5.3% for example)</w:t>
      </w:r>
      <w:r w:rsidR="002F516A">
        <w:t xml:space="preserve"> is recommended</w:t>
      </w:r>
      <w:r w:rsidR="00C2691E">
        <w:t>.</w:t>
      </w:r>
    </w:p>
    <w:p w14:paraId="58E737AD" w14:textId="40A3EC52" w:rsidR="00C2691E" w:rsidRDefault="00C2691E" w:rsidP="00A04B5C">
      <w:r w:rsidRPr="00704A41">
        <w:rPr>
          <w:b/>
        </w:rPr>
        <w:t>Step size</w:t>
      </w:r>
      <w:r w:rsidR="00415768" w:rsidRPr="00704A41">
        <w:rPr>
          <w:b/>
        </w:rPr>
        <w:t xml:space="preserve"> </w:t>
      </w:r>
      <w:r w:rsidR="00BD502C" w:rsidRPr="00704A41">
        <w:rPr>
          <w:b/>
        </w:rPr>
        <w:t>to max label</w:t>
      </w:r>
      <w:r w:rsidR="00BD502C">
        <w:t xml:space="preserve"> </w:t>
      </w:r>
      <w:r w:rsidR="00E137D0">
        <w:t>–</w:t>
      </w:r>
      <w:r>
        <w:t xml:space="preserve"> </w:t>
      </w:r>
      <w:r w:rsidR="00E137D0">
        <w:t xml:space="preserve">in Slow DeuteRater </w:t>
      </w:r>
      <w:r>
        <w:t xml:space="preserve">the computer will </w:t>
      </w:r>
      <w:r w:rsidR="00BD502C">
        <w:t xml:space="preserve">calculate </w:t>
      </w:r>
      <w:r>
        <w:t>steps from 0</w:t>
      </w:r>
      <w:r w:rsidR="002F516A">
        <w:t>%</w:t>
      </w:r>
      <w:r>
        <w:t xml:space="preserve"> to max </w:t>
      </w:r>
      <w:r w:rsidR="00BD502C">
        <w:t>label</w:t>
      </w:r>
      <w:r w:rsidR="002F516A">
        <w:t>,</w:t>
      </w:r>
      <w:r w:rsidR="00BD502C">
        <w:t xml:space="preserve"> and then fit theoretical curves to those values</w:t>
      </w:r>
      <w:r>
        <w:t xml:space="preserve">.  This </w:t>
      </w:r>
      <w:r w:rsidR="002F516A">
        <w:t xml:space="preserve">sets </w:t>
      </w:r>
      <w:r>
        <w:t>the size of the steps</w:t>
      </w:r>
      <w:r w:rsidR="002F516A">
        <w:t xml:space="preserve"> -</w:t>
      </w:r>
      <w:r>
        <w:t xml:space="preserve"> </w:t>
      </w:r>
      <w:r w:rsidR="002F516A">
        <w:t>t</w:t>
      </w:r>
      <w:r w:rsidR="00BD502C">
        <w:t>he s</w:t>
      </w:r>
      <w:r>
        <w:t xml:space="preserve">maller </w:t>
      </w:r>
      <w:r w:rsidR="00BD502C">
        <w:t xml:space="preserve">the steps, </w:t>
      </w:r>
      <w:r w:rsidR="00E137D0">
        <w:t>the greater the</w:t>
      </w:r>
      <w:r w:rsidR="00BD502C">
        <w:t xml:space="preserve"> calculation time and fit accuracy</w:t>
      </w:r>
      <w:r>
        <w:t>.</w:t>
      </w:r>
    </w:p>
    <w:p w14:paraId="394FD026" w14:textId="0E77409F" w:rsidR="00C2691E" w:rsidRDefault="00C2691E" w:rsidP="00A04B5C">
      <w:r>
        <w:t xml:space="preserve">The final </w:t>
      </w:r>
      <w:r w:rsidR="002F516A">
        <w:t xml:space="preserve">settings </w:t>
      </w:r>
      <w:r>
        <w:t>have to do with rate calculations:</w:t>
      </w:r>
    </w:p>
    <w:p w14:paraId="45F115A6" w14:textId="0FF6D075" w:rsidR="00C2691E" w:rsidRDefault="00C2691E" w:rsidP="00A04B5C">
      <w:r w:rsidRPr="00E137D0">
        <w:rPr>
          <w:b/>
        </w:rPr>
        <w:t>Roll-Up</w:t>
      </w:r>
      <w:r>
        <w:t xml:space="preserve"> – If this is set </w:t>
      </w:r>
      <w:r w:rsidR="00BD502C">
        <w:t xml:space="preserve">to </w:t>
      </w:r>
      <w:r w:rsidR="00C754D9">
        <w:t>“Y</w:t>
      </w:r>
      <w:r w:rsidR="00BD502C">
        <w:t>es</w:t>
      </w:r>
      <w:r w:rsidR="00C754D9">
        <w:t>,”</w:t>
      </w:r>
      <w:r w:rsidR="00BD502C">
        <w:t xml:space="preserve"> </w:t>
      </w:r>
      <w:r>
        <w:t xml:space="preserve">then all peptide turnover percentages from one protein for one </w:t>
      </w:r>
      <w:r w:rsidR="00885744">
        <w:t>time</w:t>
      </w:r>
      <w:r>
        <w:t xml:space="preserve"> will be combined into one number</w:t>
      </w:r>
      <w:r w:rsidR="00C754D9">
        <w:t>,</w:t>
      </w:r>
      <w:r w:rsidR="00AA0975">
        <w:t xml:space="preserve"> after checking for and removing outliers using a Median Absolute Deviation test</w:t>
      </w:r>
      <w:r>
        <w:t>.  That number and its error will be used</w:t>
      </w:r>
      <w:r w:rsidR="00415768">
        <w:t xml:space="preserve"> for the rate fitting graph.  If </w:t>
      </w:r>
      <w:r w:rsidR="00AA0975">
        <w:t>this is se</w:t>
      </w:r>
      <w:r w:rsidR="00415768">
        <w:t xml:space="preserve">t </w:t>
      </w:r>
      <w:r w:rsidR="00AA0975">
        <w:t xml:space="preserve">to </w:t>
      </w:r>
      <w:r w:rsidR="00C754D9">
        <w:t>“</w:t>
      </w:r>
      <w:r w:rsidR="00AA0975">
        <w:t>No,</w:t>
      </w:r>
      <w:r w:rsidR="00C754D9">
        <w:t>”</w:t>
      </w:r>
      <w:r w:rsidR="00AA0975">
        <w:t xml:space="preserve"> </w:t>
      </w:r>
      <w:r w:rsidR="00415768">
        <w:t>then all points will be used without error to fit the graph.</w:t>
      </w:r>
    </w:p>
    <w:p w14:paraId="4CD864F5" w14:textId="1A9850BC" w:rsidR="00415768" w:rsidRDefault="00BD502C" w:rsidP="00A04B5C">
      <w:r w:rsidRPr="00AA0975">
        <w:rPr>
          <w:b/>
        </w:rPr>
        <w:t>Data Type</w:t>
      </w:r>
      <w:r w:rsidR="00415768">
        <w:t xml:space="preserve"> – </w:t>
      </w:r>
      <w:r w:rsidR="00184B2A">
        <w:t xml:space="preserve">Do you wish to </w:t>
      </w:r>
      <w:r w:rsidR="00415768">
        <w:t>use change in abundance or change in neutromer spacing</w:t>
      </w:r>
      <w:r>
        <w:t xml:space="preserve"> for the rate calculations</w:t>
      </w:r>
      <w:r w:rsidR="00415768">
        <w:t xml:space="preserve">? If </w:t>
      </w:r>
      <w:r w:rsidR="00184B2A">
        <w:t>“</w:t>
      </w:r>
      <w:r w:rsidR="00415768">
        <w:t>both</w:t>
      </w:r>
      <w:r w:rsidR="00184B2A">
        <w:t>”</w:t>
      </w:r>
      <w:r w:rsidR="00415768">
        <w:t xml:space="preserve"> is select</w:t>
      </w:r>
      <w:r>
        <w:t>ed</w:t>
      </w:r>
      <w:r w:rsidR="00184B2A">
        <w:t>,</w:t>
      </w:r>
      <w:r>
        <w:t xml:space="preserve"> another calculation called “Co</w:t>
      </w:r>
      <w:r w:rsidR="00415768">
        <w:t>mbined</w:t>
      </w:r>
      <w:r>
        <w:t>”</w:t>
      </w:r>
      <w:r w:rsidR="00415768">
        <w:t xml:space="preserve"> is performed using the </w:t>
      </w:r>
      <w:r w:rsidR="00AC47CD">
        <w:t xml:space="preserve">median of the </w:t>
      </w:r>
      <w:r w:rsidR="00415768">
        <w:t>point</w:t>
      </w:r>
      <w:r w:rsidR="00AC47CD">
        <w:t>s</w:t>
      </w:r>
      <w:r w:rsidR="00415768">
        <w:t xml:space="preserve"> with the best agreement from both of the other calculation types.  </w:t>
      </w:r>
    </w:p>
    <w:p w14:paraId="44639A34" w14:textId="7A6A9EF6" w:rsidR="00E324DF" w:rsidRDefault="00E324DF" w:rsidP="00A04B5C">
      <w:r>
        <w:rPr>
          <w:b/>
        </w:rPr>
        <w:t>Bias Calculation –</w:t>
      </w:r>
      <w:r>
        <w:t xml:space="preserve"> Do you want to assume a global bias from your instrument? “None”, the default, assumes that the instrument has no bias (or it varies and so a global correction is not appropriate).  </w:t>
      </w:r>
      <w:r>
        <w:lastRenderedPageBreak/>
        <w:t xml:space="preserve">“User Defined” uses the values set in the User Bias </w:t>
      </w:r>
      <w:r w:rsidR="00EF7F90">
        <w:t>Value</w:t>
      </w:r>
      <w:r>
        <w:t xml:space="preserve"> below this option.  “DeuteRater Calculated” has DeuteRater calculate </w:t>
      </w:r>
      <w:r w:rsidR="00EF7F90">
        <w:t>the median turnover value for each calculation type used where the labeling is 0.  This is then assumed to be the instrument bias and subtracted from all measurements.  Note that DeuteRater Calculated requires a sample with no labeling to function.</w:t>
      </w:r>
    </w:p>
    <w:p w14:paraId="0DE55589" w14:textId="05F936ED" w:rsidR="00EF7F90" w:rsidRPr="0027308D" w:rsidRDefault="00EF7F90" w:rsidP="00A04B5C">
      <w:r w:rsidRPr="0027308D">
        <w:rPr>
          <w:b/>
        </w:rPr>
        <w:t>User Bias Value</w:t>
      </w:r>
      <w:r>
        <w:rPr>
          <w:b/>
        </w:rPr>
        <w:t xml:space="preserve"> </w:t>
      </w:r>
      <w:r>
        <w:t xml:space="preserve">– the values to assume for instrument bias for each measurement </w:t>
      </w:r>
      <w:r w:rsidR="008A7C1A">
        <w:t>type.  This is the value of the Bias NOT the correction value.  If “User Defined” is selected for Bias Calculation, these numbers are subtracted from the turnover values of the appropriate calculation type.</w:t>
      </w:r>
    </w:p>
    <w:p w14:paraId="24A5FB2C" w14:textId="7DB01811" w:rsidR="00415768" w:rsidRDefault="00415768" w:rsidP="00A04B5C">
      <w:r w:rsidRPr="00AA0975">
        <w:rPr>
          <w:b/>
        </w:rPr>
        <w:t xml:space="preserve">Min number of </w:t>
      </w:r>
      <w:r w:rsidR="00BD502C" w:rsidRPr="00AA0975">
        <w:rPr>
          <w:b/>
        </w:rPr>
        <w:t xml:space="preserve">non-zero </w:t>
      </w:r>
      <w:r w:rsidRPr="00AA0975">
        <w:rPr>
          <w:b/>
        </w:rPr>
        <w:t>time-points</w:t>
      </w:r>
      <w:r>
        <w:t xml:space="preserve"> – </w:t>
      </w:r>
      <w:r w:rsidR="008B53E3">
        <w:t xml:space="preserve">the </w:t>
      </w:r>
      <w:r>
        <w:t xml:space="preserve">minimum number of time-points a protein must be seen at in order to have a rate fit. Note that zero time or zero labeling points do not count (zero labeling gives non-real answers and the line is forced through zero by the nature of the equation used to fit it).  Keep in mind </w:t>
      </w:r>
      <w:r w:rsidR="008B53E3">
        <w:t xml:space="preserve">that </w:t>
      </w:r>
      <w:r>
        <w:t>to the computer .1 and .1</w:t>
      </w:r>
      <w:r w:rsidR="00633533">
        <w:t>00000</w:t>
      </w:r>
      <w:r w:rsidR="00AA0975">
        <w:t>1 are different times</w:t>
      </w:r>
      <w:r>
        <w:t>.</w:t>
      </w:r>
    </w:p>
    <w:p w14:paraId="02ADCEC9" w14:textId="77777777" w:rsidR="000B53E9" w:rsidRDefault="000B53E9" w:rsidP="000B53E9">
      <w:r w:rsidRPr="00AA0975">
        <w:rPr>
          <w:b/>
        </w:rPr>
        <w:t>Asymptote Calculation</w:t>
      </w:r>
      <w:r>
        <w:t xml:space="preserve"> – The equation used to fix the line is a – a*e^(-kt).  If this value is “Fixed,” then the computer will set “a” in the equation to the value in Fixed Asymptote Value.  If set to “Variable,” the computer will attempt to calculate “a” and “k” at the same time for each protein.  </w:t>
      </w:r>
    </w:p>
    <w:p w14:paraId="60E29CA8" w14:textId="77777777" w:rsidR="000B53E9" w:rsidRPr="000B53E9" w:rsidRDefault="000B53E9" w:rsidP="000B53E9">
      <w:r w:rsidRPr="00AA0975">
        <w:rPr>
          <w:b/>
        </w:rPr>
        <w:t>Fixed Asymptote Value</w:t>
      </w:r>
      <w:r>
        <w:t xml:space="preserve"> – If Asymptote Calculation is set to Fixed then this determines what the asymptote </w:t>
      </w:r>
      <w:r w:rsidRPr="000B53E9">
        <w:t>for the rate equation is.  If Asymptote Calculation is Variable this number is not used.</w:t>
      </w:r>
    </w:p>
    <w:p w14:paraId="5532CF7B" w14:textId="50E5C7B6" w:rsidR="009769AD" w:rsidRPr="000B53E9" w:rsidRDefault="000B53E9" w:rsidP="00A04B5C">
      <w:r>
        <w:rPr>
          <w:b/>
        </w:rPr>
        <w:t xml:space="preserve">Proliferation Adjustment – </w:t>
      </w:r>
      <w:r>
        <w:t xml:space="preserve">This filter changes the fit equation to a – a*e^(-(k-proliferation adjustment) * t).  The goal is to remove proliferation as a factor in k.  </w:t>
      </w:r>
      <w:r w:rsidR="00F11218">
        <w:t>I</w:t>
      </w:r>
      <w:r>
        <w:t>t can also be used to manually adjust k globally if such is needed.  Based on</w:t>
      </w:r>
      <w:r w:rsidR="00FF2411">
        <w:t xml:space="preserve"> word done by </w:t>
      </w:r>
      <w:r w:rsidR="00FF2411" w:rsidRPr="00FF2411">
        <w:t>others</w:t>
      </w:r>
      <w:r w:rsidR="00FF2411" w:rsidRPr="00FF2411">
        <w:rPr>
          <w:vertAlign w:val="superscript"/>
        </w:rPr>
        <w:t>2</w:t>
      </w:r>
      <w:r w:rsidRPr="00FF2411">
        <w:t>.</w:t>
      </w:r>
    </w:p>
    <w:p w14:paraId="0EA19D9B" w14:textId="7187C2E2" w:rsidR="00415768" w:rsidRDefault="00415768" w:rsidP="00A04B5C">
      <w:r w:rsidRPr="00AA0975">
        <w:rPr>
          <w:b/>
        </w:rPr>
        <w:t>Graphs</w:t>
      </w:r>
      <w:r>
        <w:t xml:space="preserve"> – </w:t>
      </w:r>
      <w:r w:rsidR="007507F2">
        <w:t>W</w:t>
      </w:r>
      <w:r>
        <w:t xml:space="preserve">hich </w:t>
      </w:r>
      <w:r w:rsidR="00A96444">
        <w:t xml:space="preserve">method </w:t>
      </w:r>
      <w:r>
        <w:t>of calculating rates do you wish to graph</w:t>
      </w:r>
      <w:r w:rsidR="007507F2">
        <w:t xml:space="preserve">?  </w:t>
      </w:r>
      <w:r w:rsidR="00A96444">
        <w:t xml:space="preserve">The program will not produce </w:t>
      </w:r>
      <w:r w:rsidR="00A96444" w:rsidRPr="000B53E9">
        <w:t>graphs</w:t>
      </w:r>
      <w:r w:rsidRPr="000B53E9">
        <w:t xml:space="preserve"> </w:t>
      </w:r>
      <w:r w:rsidR="00AC47CD" w:rsidRPr="000B53E9">
        <w:t>of calculation methods that have not been used.  For example, if you change Data Type to “Abundance” and leave</w:t>
      </w:r>
      <w:r w:rsidR="00AC47CD">
        <w:t xml:space="preserve"> Graphs at “All” the program will only produce Abundance graphs.</w:t>
      </w:r>
    </w:p>
    <w:p w14:paraId="6ABEC66C" w14:textId="014B8758" w:rsidR="00F11218" w:rsidRDefault="00AA0975" w:rsidP="00A04B5C">
      <w:r w:rsidRPr="00F11218">
        <w:lastRenderedPageBreak/>
        <w:t xml:space="preserve">The next </w:t>
      </w:r>
      <w:r w:rsidR="007507F2" w:rsidRPr="00F11218">
        <w:t>option</w:t>
      </w:r>
      <w:r w:rsidRPr="00F11218">
        <w:t xml:space="preserve"> in the pull-down menu is</w:t>
      </w:r>
      <w:r w:rsidR="00633533" w:rsidRPr="00F11218">
        <w:t xml:space="preserve"> </w:t>
      </w:r>
      <w:r w:rsidR="007507F2" w:rsidRPr="00F11218">
        <w:t>“</w:t>
      </w:r>
      <w:r w:rsidR="00633533" w:rsidRPr="00F11218">
        <w:t>Change</w:t>
      </w:r>
      <w:r w:rsidR="00633533">
        <w:t xml:space="preserve"> Filters</w:t>
      </w:r>
      <w:r w:rsidR="007507F2">
        <w:t>,”</w:t>
      </w:r>
      <w:r w:rsidR="00633533">
        <w:t xml:space="preserve"> which looks like this:</w:t>
      </w:r>
      <w:r w:rsidR="00F11218">
        <w:rPr>
          <w:noProof/>
        </w:rPr>
        <w:drawing>
          <wp:inline distT="0" distB="0" distL="0" distR="0" wp14:anchorId="178E6B33" wp14:editId="4DB3531A">
            <wp:extent cx="4048125" cy="6257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6257925"/>
                    </a:xfrm>
                    <a:prstGeom prst="rect">
                      <a:avLst/>
                    </a:prstGeom>
                  </pic:spPr>
                </pic:pic>
              </a:graphicData>
            </a:graphic>
          </wp:inline>
        </w:drawing>
      </w:r>
    </w:p>
    <w:p w14:paraId="7169E635" w14:textId="56A85F81" w:rsidR="00131F11" w:rsidRDefault="007507F2" w:rsidP="00A04B5C">
      <w:r>
        <w:t>S</w:t>
      </w:r>
      <w:r w:rsidR="00131F11">
        <w:t>tart</w:t>
      </w:r>
      <w:r>
        <w:t>ing</w:t>
      </w:r>
      <w:r w:rsidR="00131F11">
        <w:t xml:space="preserve"> with the buttons </w:t>
      </w:r>
      <w:r>
        <w:t>i</w:t>
      </w:r>
      <w:r w:rsidR="00131F11">
        <w:t>n the top right</w:t>
      </w:r>
      <w:r>
        <w:t>:</w:t>
      </w:r>
      <w:r w:rsidR="00131F11">
        <w:t xml:space="preserve">  </w:t>
      </w:r>
    </w:p>
    <w:p w14:paraId="06B17006" w14:textId="1464AA10" w:rsidR="00131F11" w:rsidRDefault="00131F11" w:rsidP="00A04B5C">
      <w:r w:rsidRPr="00AA0975">
        <w:rPr>
          <w:b/>
        </w:rPr>
        <w:t>Save Filters</w:t>
      </w:r>
      <w:r>
        <w:t xml:space="preserve"> – </w:t>
      </w:r>
      <w:r w:rsidR="007507F2">
        <w:t>s</w:t>
      </w:r>
      <w:r>
        <w:t xml:space="preserve">aves </w:t>
      </w:r>
      <w:r w:rsidR="007507F2">
        <w:t xml:space="preserve">the </w:t>
      </w:r>
      <w:r>
        <w:t>current values</w:t>
      </w:r>
      <w:r w:rsidR="007507F2">
        <w:t>.</w:t>
      </w:r>
    </w:p>
    <w:p w14:paraId="602357E4" w14:textId="2D67284A" w:rsidR="00131F11" w:rsidRDefault="00131F11" w:rsidP="00A04B5C">
      <w:r w:rsidRPr="00AA0975">
        <w:rPr>
          <w:b/>
        </w:rPr>
        <w:t>Restore Filters</w:t>
      </w:r>
      <w:r w:rsidR="00AA0975">
        <w:t>-</w:t>
      </w:r>
      <w:r>
        <w:t xml:space="preserve"> restores </w:t>
      </w:r>
      <w:r w:rsidR="007507F2">
        <w:t xml:space="preserve">the </w:t>
      </w:r>
      <w:r>
        <w:t>values to what they were when you last hit Save Filters</w:t>
      </w:r>
      <w:r w:rsidR="007507F2">
        <w:t>.</w:t>
      </w:r>
    </w:p>
    <w:p w14:paraId="46EFAB22" w14:textId="74DCE540" w:rsidR="00131F11" w:rsidRDefault="00131F11" w:rsidP="00A04B5C">
      <w:r w:rsidRPr="00AA0975">
        <w:rPr>
          <w:b/>
        </w:rPr>
        <w:t>Reset to Default</w:t>
      </w:r>
      <w:r w:rsidR="00AA0975">
        <w:t>-</w:t>
      </w:r>
      <w:r>
        <w:t xml:space="preserve"> </w:t>
      </w:r>
      <w:r w:rsidR="007507F2">
        <w:t>r</w:t>
      </w:r>
      <w:r>
        <w:t>eset</w:t>
      </w:r>
      <w:r w:rsidR="007507F2">
        <w:t>s</w:t>
      </w:r>
      <w:r>
        <w:t xml:space="preserve"> the filters to whatever they were when the program started.</w:t>
      </w:r>
    </w:p>
    <w:p w14:paraId="73850101" w14:textId="5953C65A" w:rsidR="00131F11" w:rsidRDefault="00131F11" w:rsidP="00A04B5C">
      <w:r w:rsidRPr="00AA0975">
        <w:rPr>
          <w:b/>
        </w:rPr>
        <w:t>Exit</w:t>
      </w:r>
      <w:r>
        <w:t xml:space="preserve"> – </w:t>
      </w:r>
      <w:r w:rsidR="007507F2">
        <w:t>e</w:t>
      </w:r>
      <w:r>
        <w:t>xit</w:t>
      </w:r>
      <w:r w:rsidR="007507F2">
        <w:t>s</w:t>
      </w:r>
      <w:r>
        <w:t xml:space="preserve"> this menu</w:t>
      </w:r>
      <w:r w:rsidR="007507F2">
        <w:t>.</w:t>
      </w:r>
    </w:p>
    <w:p w14:paraId="50847268" w14:textId="5A933964" w:rsidR="00131F11" w:rsidRDefault="00131F11" w:rsidP="00A04B5C">
      <w:r>
        <w:t xml:space="preserve">The first three </w:t>
      </w:r>
      <w:r w:rsidR="00AC2994">
        <w:t xml:space="preserve">menu </w:t>
      </w:r>
      <w:r>
        <w:t>values are connected:</w:t>
      </w:r>
    </w:p>
    <w:p w14:paraId="0425E11E" w14:textId="1DEA99C4" w:rsidR="00131F11" w:rsidRDefault="00131F11" w:rsidP="00A04B5C">
      <w:r w:rsidRPr="00AA0975">
        <w:rPr>
          <w:b/>
        </w:rPr>
        <w:lastRenderedPageBreak/>
        <w:t>Mass Cutoff</w:t>
      </w:r>
      <w:r w:rsidR="00AA0975">
        <w:t>-</w:t>
      </w:r>
      <w:r>
        <w:t xml:space="preserve"> </w:t>
      </w:r>
      <w:r w:rsidR="00A97D3F">
        <w:t xml:space="preserve">the </w:t>
      </w:r>
      <w:r>
        <w:t>neutral mass that governs the switch between the next two values</w:t>
      </w:r>
      <w:r w:rsidR="00A97D3F">
        <w:t>.</w:t>
      </w:r>
    </w:p>
    <w:p w14:paraId="3C39ED80" w14:textId="7DED5F81" w:rsidR="00131F11" w:rsidRDefault="00131F11" w:rsidP="00A04B5C">
      <w:r w:rsidRPr="00AA0975">
        <w:rPr>
          <w:b/>
        </w:rPr>
        <w:t>Peaks Included if over mass cutoff</w:t>
      </w:r>
      <w:r w:rsidR="001D50C9">
        <w:t xml:space="preserve"> </w:t>
      </w:r>
      <w:r w:rsidR="00360C7A">
        <w:t>–</w:t>
      </w:r>
      <w:r>
        <w:t xml:space="preserve"> </w:t>
      </w:r>
      <w:r w:rsidR="00360C7A">
        <w:t xml:space="preserve">the </w:t>
      </w:r>
      <w:r>
        <w:t xml:space="preserve">number of neutromers to include in calculations </w:t>
      </w:r>
      <w:r w:rsidR="00FB287B">
        <w:t>if the mass is over the Mass Cutoff value.</w:t>
      </w:r>
    </w:p>
    <w:p w14:paraId="15592AC8" w14:textId="1675DEE3" w:rsidR="00FB287B" w:rsidRDefault="00FB287B" w:rsidP="00FB287B">
      <w:r w:rsidRPr="00AA0975">
        <w:rPr>
          <w:b/>
        </w:rPr>
        <w:t>Peaks Included if under</w:t>
      </w:r>
      <w:r w:rsidR="001D50C9" w:rsidRPr="00AA0975">
        <w:rPr>
          <w:b/>
        </w:rPr>
        <w:t xml:space="preserve"> mass cutoff</w:t>
      </w:r>
      <w:r w:rsidR="001D50C9">
        <w:t xml:space="preserve"> </w:t>
      </w:r>
      <w:r w:rsidR="00360C7A">
        <w:t>–</w:t>
      </w:r>
      <w:r>
        <w:t xml:space="preserve"> </w:t>
      </w:r>
      <w:r w:rsidR="00360C7A">
        <w:t xml:space="preserve">the </w:t>
      </w:r>
      <w:r>
        <w:t>number of neutromers to include in calculations if the mass is under the Mass Cutoff value.</w:t>
      </w:r>
    </w:p>
    <w:p w14:paraId="18CB07FC" w14:textId="359C2304" w:rsidR="001D50C9" w:rsidRDefault="00FB287B" w:rsidP="00A04B5C">
      <w:r>
        <w:t xml:space="preserve">The above filters are designed </w:t>
      </w:r>
      <w:r w:rsidR="00360C7A">
        <w:t xml:space="preserve">to </w:t>
      </w:r>
      <w:r>
        <w:t>catch all relevant neutromers, and heavy sequences have more relevant neutromers.  You may</w:t>
      </w:r>
      <w:r w:rsidR="00024480">
        <w:t xml:space="preserve"> set</w:t>
      </w:r>
      <w:r>
        <w:t xml:space="preserve"> the under and over values to the same number, or you may make them very different.  Keep in mind that if the program cannot find sufficient </w:t>
      </w:r>
      <w:r w:rsidR="001D50C9">
        <w:t xml:space="preserve">neutromers for a peptide </w:t>
      </w:r>
      <w:r w:rsidR="00360C7A">
        <w:t>(</w:t>
      </w:r>
      <w:r w:rsidR="001D50C9">
        <w:t>due to the extractor not looking for or not finding enough</w:t>
      </w:r>
      <w:r w:rsidR="00360C7A">
        <w:t>)</w:t>
      </w:r>
      <w:r w:rsidR="001D50C9">
        <w:t>, that peptide will be discarded.</w:t>
      </w:r>
    </w:p>
    <w:p w14:paraId="3FFE1368" w14:textId="75841E1C" w:rsidR="001D50C9" w:rsidRDefault="001D50C9" w:rsidP="00A04B5C">
      <w:r w:rsidRPr="00F44B99">
        <w:rPr>
          <w:b/>
        </w:rPr>
        <w:t xml:space="preserve">Allowed m/z difference between experimental and theory </w:t>
      </w:r>
      <w:r>
        <w:t xml:space="preserve">- </w:t>
      </w:r>
      <w:r w:rsidR="00360C7A">
        <w:t xml:space="preserve">If </w:t>
      </w:r>
      <w:r>
        <w:t xml:space="preserve">the experimental identification is more than this many m/z units </w:t>
      </w:r>
      <w:r w:rsidR="00360C7A">
        <w:t xml:space="preserve">away </w:t>
      </w:r>
      <w:r>
        <w:t xml:space="preserve">from the </w:t>
      </w:r>
      <w:r w:rsidR="00360C7A">
        <w:t xml:space="preserve">theoretical m/z for the </w:t>
      </w:r>
      <w:r>
        <w:t>peptide</w:t>
      </w:r>
      <w:r w:rsidR="00360C7A">
        <w:t>,</w:t>
      </w:r>
      <w:r>
        <w:t xml:space="preserve"> it is discarded.  </w:t>
      </w:r>
      <w:r w:rsidR="00360C7A">
        <w:t>This is m</w:t>
      </w:r>
      <w:r>
        <w:t>ainly for remo</w:t>
      </w:r>
      <w:r w:rsidR="00F44B99">
        <w:t>ving unidentified modifications</w:t>
      </w:r>
      <w:r w:rsidR="00360C7A">
        <w:t>,</w:t>
      </w:r>
      <w:r w:rsidR="00F44B99">
        <w:t xml:space="preserve"> so </w:t>
      </w:r>
      <w:r w:rsidR="00360C7A">
        <w:t xml:space="preserve">it </w:t>
      </w:r>
      <w:r w:rsidR="00F44B99">
        <w:t>can be set at 3 or 4 and still function perfectly.</w:t>
      </w:r>
    </w:p>
    <w:p w14:paraId="113B53DA" w14:textId="61EAC4BB" w:rsidR="001D50C9" w:rsidRDefault="001D50C9" w:rsidP="00A04B5C">
      <w:r w:rsidRPr="00F44B99">
        <w:rPr>
          <w:b/>
        </w:rPr>
        <w:t>If two sequences are different but are within this m/z and this retention time of each other both are discarded</w:t>
      </w:r>
      <w:r>
        <w:t xml:space="preserve"> – </w:t>
      </w:r>
      <w:r w:rsidR="006F3F45">
        <w:t>T</w:t>
      </w:r>
      <w:r>
        <w:t xml:space="preserve">his filter is </w:t>
      </w:r>
      <w:r w:rsidR="006F3F45">
        <w:t>primarily for addressing</w:t>
      </w:r>
      <w:r>
        <w:t xml:space="preserve"> trust issue</w:t>
      </w:r>
      <w:r w:rsidR="006F3F45">
        <w:t>s</w:t>
      </w:r>
      <w:r>
        <w:t>.  If sequences are too close together in retention time and m/z</w:t>
      </w:r>
      <w:r w:rsidR="006F3F45">
        <w:t>,</w:t>
      </w:r>
      <w:r>
        <w:t xml:space="preserve"> it could </w:t>
      </w:r>
      <w:r w:rsidR="006F3F45">
        <w:t xml:space="preserve">result in </w:t>
      </w:r>
      <w:r>
        <w:t>a mistaken id.  Note that the sequences must be different and within both filters to be discarded.  This is 0 for both by default (and thus essentially off).</w:t>
      </w:r>
    </w:p>
    <w:p w14:paraId="2C0C8838" w14:textId="79C49075" w:rsidR="001D50C9" w:rsidRDefault="001D50C9" w:rsidP="00A04B5C">
      <w:r w:rsidRPr="00F44B99">
        <w:rPr>
          <w:b/>
        </w:rPr>
        <w:t>Required Sequence Length</w:t>
      </w:r>
      <w:r>
        <w:t xml:space="preserve"> – </w:t>
      </w:r>
      <w:r w:rsidR="006F3F45">
        <w:t>A</w:t>
      </w:r>
      <w:r>
        <w:t xml:space="preserve"> peptide must be at least this long or</w:t>
      </w:r>
      <w:r w:rsidR="006F3F45">
        <w:t xml:space="preserve"> it</w:t>
      </w:r>
      <w:r>
        <w:t xml:space="preserve"> will be discarded.  </w:t>
      </w:r>
      <w:r w:rsidR="00F44B99">
        <w:t>Again</w:t>
      </w:r>
      <w:r w:rsidR="006F3F45">
        <w:t>,</w:t>
      </w:r>
      <w:r w:rsidR="00F44B99">
        <w:t xml:space="preserve"> this </w:t>
      </w:r>
      <w:r w:rsidR="006F3F45">
        <w:t xml:space="preserve">addresses </w:t>
      </w:r>
      <w:r w:rsidR="00F44B99">
        <w:t>trust in the id</w:t>
      </w:r>
      <w:r w:rsidR="006F3F45">
        <w:t>,</w:t>
      </w:r>
      <w:r w:rsidR="00F44B99">
        <w:t xml:space="preserve"> as well as </w:t>
      </w:r>
      <w:r w:rsidR="006F3F45">
        <w:t xml:space="preserve">provides a </w:t>
      </w:r>
      <w:r w:rsidR="00F44B99">
        <w:t>preliminary filter for Required Number of Labeling Sites.</w:t>
      </w:r>
    </w:p>
    <w:p w14:paraId="77D2A4C2" w14:textId="25CCB83F" w:rsidR="001D50C9" w:rsidRDefault="001D50C9" w:rsidP="00A04B5C">
      <w:r w:rsidRPr="00F44B99">
        <w:rPr>
          <w:b/>
        </w:rPr>
        <w:t>Number of Processors for Theory Generation</w:t>
      </w:r>
      <w:r>
        <w:t xml:space="preserve"> - </w:t>
      </w:r>
      <w:r w:rsidR="006F3F45">
        <w:t>T</w:t>
      </w:r>
      <w:r w:rsidR="00E25FDF">
        <w:t xml:space="preserve">he theoretical calculations </w:t>
      </w:r>
      <w:r w:rsidR="00F44B99">
        <w:t>can be</w:t>
      </w:r>
      <w:r w:rsidR="00E25FDF">
        <w:t xml:space="preserve"> time consuming</w:t>
      </w:r>
      <w:r w:rsidR="00F44B99">
        <w:t>, especially if Slow DeuteRater is selected from the Advanced Options menu.   As a result,</w:t>
      </w:r>
      <w:r w:rsidR="00E25FDF">
        <w:t xml:space="preserve"> multiple processors </w:t>
      </w:r>
      <w:r w:rsidR="006F3F45">
        <w:t xml:space="preserve">should be </w:t>
      </w:r>
      <w:r w:rsidR="00E25FDF">
        <w:t>used</w:t>
      </w:r>
      <w:r w:rsidR="006F3F45">
        <w:t xml:space="preserve"> whenever possible</w:t>
      </w:r>
      <w:r w:rsidR="00E25FDF">
        <w:t>.  The program will not let you set this to more processors than you have.  By default you will use all but 1 (if you have more than 1).  Note that the more processors you use the faster the process will go, but the less your computer will be able to do while the analysis is running.  Also</w:t>
      </w:r>
      <w:r w:rsidR="006F3F45">
        <w:t>,</w:t>
      </w:r>
      <w:r w:rsidR="00E25FDF">
        <w:t xml:space="preserve"> using all processors will disable the update process while the calculation is going.</w:t>
      </w:r>
    </w:p>
    <w:p w14:paraId="67078D34" w14:textId="635C6E1E" w:rsidR="00E25FDF" w:rsidRDefault="00E25FDF" w:rsidP="00A04B5C">
      <w:r w:rsidRPr="00F44B99">
        <w:rPr>
          <w:b/>
        </w:rPr>
        <w:t>Required Number of Labeling Sites</w:t>
      </w:r>
      <w:r>
        <w:t>: If a sequence does not have potential sites for this many labels it will be discarded.</w:t>
      </w:r>
      <w:r w:rsidR="001E1B76">
        <w:t xml:space="preserve">  This is primarily a noise filter.  If there are not enough potential labels, then the maximum possible change in the neutromer pattern of that sequence is small.  This allows noise to dominate how much the peptide changes at a time.</w:t>
      </w:r>
    </w:p>
    <w:p w14:paraId="27C0DEEE" w14:textId="3F77CCDB" w:rsidR="00E25FDF" w:rsidRDefault="00E25FDF" w:rsidP="00A04B5C">
      <w:r w:rsidRPr="00F44B99">
        <w:rPr>
          <w:b/>
        </w:rPr>
        <w:t xml:space="preserve">Minimum </w:t>
      </w:r>
      <w:r w:rsidR="001E1B76">
        <w:rPr>
          <w:b/>
        </w:rPr>
        <w:t>Abundance Change</w:t>
      </w:r>
      <w:r w:rsidR="001E1B76" w:rsidRPr="00F44B99">
        <w:rPr>
          <w:b/>
        </w:rPr>
        <w:t xml:space="preserve"> </w:t>
      </w:r>
      <w:r w:rsidRPr="00F44B99">
        <w:rPr>
          <w:b/>
        </w:rPr>
        <w:t xml:space="preserve">for Consideration </w:t>
      </w:r>
      <w:r>
        <w:t>– If a predicted change is too low, noise might be influencing it</w:t>
      </w:r>
      <w:r w:rsidR="00997503">
        <w:t>,</w:t>
      </w:r>
      <w:r>
        <w:t xml:space="preserve"> so </w:t>
      </w:r>
      <w:r w:rsidR="00997503">
        <w:t xml:space="preserve">it </w:t>
      </w:r>
      <w:r>
        <w:t xml:space="preserve">is discarded.  The abundance is a proportion of the total abundance of all peaks being considered, so the .04 default </w:t>
      </w:r>
      <w:r w:rsidR="00997503">
        <w:t xml:space="preserve">translates </w:t>
      </w:r>
      <w:r>
        <w:t xml:space="preserve">essentially </w:t>
      </w:r>
      <w:r w:rsidR="00997503">
        <w:t xml:space="preserve">as </w:t>
      </w:r>
      <w:r>
        <w:t xml:space="preserve">“if the maximum possible abundance changes by less than 4% of the total abundance for one of the neutromers, don’t consider it”.  </w:t>
      </w:r>
      <w:r w:rsidR="001E1B76">
        <w:t>Neutromer Spacing does not have such a filter because it uses absolute spacing distance.  This biases a potential filter against M1-M0 spacing and small peptides which can both be useful.  Therefore no such filter exists.</w:t>
      </w:r>
    </w:p>
    <w:p w14:paraId="2D351E8A" w14:textId="00CCA420" w:rsidR="00E25FDF" w:rsidRDefault="00E873FC" w:rsidP="00A04B5C">
      <w:r w:rsidRPr="00885744">
        <w:rPr>
          <w:b/>
        </w:rPr>
        <w:t>% labeling to use if no label present</w:t>
      </w:r>
      <w:r>
        <w:t xml:space="preserve"> – This filter is purely for the</w:t>
      </w:r>
      <w:r w:rsidR="001E1B76">
        <w:t xml:space="preserve"> </w:t>
      </w:r>
      <w:r>
        <w:t>Calculation_of_Fraction_New_Protein.csv.  When calculating the amount of turnover</w:t>
      </w:r>
      <w:r w:rsidR="00EF77B2">
        <w:t>,</w:t>
      </w:r>
      <w:r>
        <w:t xml:space="preserve"> we can’t have a zero due to a divide by zero error.  Instead of deleting the</w:t>
      </w:r>
      <w:r w:rsidR="00956B81">
        <w:t>se values</w:t>
      </w:r>
      <w:r>
        <w:t>, we assign them an arbitrary maximum amount of label for troubleshooting and analysis purposes.  This sets that maximum.</w:t>
      </w:r>
    </w:p>
    <w:p w14:paraId="69E151F2" w14:textId="0385ECA8" w:rsidR="00E873FC" w:rsidRDefault="00E873FC" w:rsidP="00A04B5C">
      <w:r w:rsidRPr="00885744">
        <w:rPr>
          <w:b/>
        </w:rPr>
        <w:lastRenderedPageBreak/>
        <w:t>Std. Dev. Agreement Filters</w:t>
      </w:r>
      <w:r>
        <w:t xml:space="preserve"> </w:t>
      </w:r>
      <w:r w:rsidR="00AA5BCE">
        <w:t>–</w:t>
      </w:r>
      <w:r>
        <w:t xml:space="preserve"> </w:t>
      </w:r>
      <w:r w:rsidR="00AA5BCE">
        <w:t xml:space="preserve">All </w:t>
      </w:r>
      <w:r w:rsidR="00956B81">
        <w:t xml:space="preserve">of </w:t>
      </w:r>
      <w:r w:rsidR="00AA5BCE">
        <w:t xml:space="preserve">the neutromer peaks for a peptide identification are averaged together.  Even though the average </w:t>
      </w:r>
      <w:r w:rsidR="004D5E49">
        <w:t xml:space="preserve">is not used </w:t>
      </w:r>
      <w:r w:rsidR="00AA5BCE">
        <w:t xml:space="preserve">for the rate calculations, the standard deviation still tells how well the peaks agree.  If the standard deviation is above this </w:t>
      </w:r>
      <w:r w:rsidR="004D5E49">
        <w:t xml:space="preserve">set </w:t>
      </w:r>
      <w:r w:rsidR="00AA5BCE">
        <w:t xml:space="preserve">value, there is too much noise to trust </w:t>
      </w:r>
      <w:r w:rsidR="004D5E49">
        <w:t xml:space="preserve">the measurement, </w:t>
      </w:r>
      <w:r w:rsidR="00AA5BCE">
        <w:t>so that</w:t>
      </w:r>
      <w:r w:rsidR="004D5E49">
        <w:t xml:space="preserve"> particular</w:t>
      </w:r>
      <w:r w:rsidR="00AA5BCE">
        <w:t xml:space="preserve"> peptide in that charge state in that file is discarded.  The lower this </w:t>
      </w:r>
      <w:r w:rsidR="00BB2E70">
        <w:t xml:space="preserve">value </w:t>
      </w:r>
      <w:r w:rsidR="00AA5BCE">
        <w:t xml:space="preserve">is, the better the data, but there </w:t>
      </w:r>
      <w:r w:rsidR="00BB2E70">
        <w:t xml:space="preserve">will be </w:t>
      </w:r>
      <w:r w:rsidR="00AA5BCE">
        <w:t xml:space="preserve">less of it.  </w:t>
      </w:r>
      <w:r w:rsidR="00BB2E70">
        <w:t>Note that a</w:t>
      </w:r>
      <w:r w:rsidR="00AA5BCE">
        <w:t>ll calculation types can have separate filter</w:t>
      </w:r>
      <w:r w:rsidR="001E1B76">
        <w:t xml:space="preserve"> values</w:t>
      </w:r>
      <w:r w:rsidR="00AA5BCE">
        <w:t>.</w:t>
      </w:r>
    </w:p>
    <w:p w14:paraId="0411AB80" w14:textId="43D4990F" w:rsidR="00AA5BCE" w:rsidRDefault="00AA5BCE" w:rsidP="00A04B5C">
      <w:r w:rsidRPr="00885744">
        <w:rPr>
          <w:b/>
        </w:rPr>
        <w:t>Outlier test ZCutoff Value</w:t>
      </w:r>
      <w:r>
        <w:t xml:space="preserve"> – </w:t>
      </w:r>
      <w:r w:rsidR="00743EBC">
        <w:t>A</w:t>
      </w:r>
      <w:r w:rsidR="00885744">
        <w:t xml:space="preserve"> Median Absolute Deviation test is used to filter points for Neutromer Spacing and Combined peptide measurements, as well as the combinations used in the Roll-Up function.  This </w:t>
      </w:r>
      <w:r w:rsidR="00743EBC">
        <w:t xml:space="preserve">option </w:t>
      </w:r>
      <w:r w:rsidR="00885744">
        <w:t>sets the Z value used as a cutoff for this test.</w:t>
      </w:r>
    </w:p>
    <w:p w14:paraId="34ED0745" w14:textId="25733249" w:rsidR="00416F54" w:rsidRDefault="00416F54" w:rsidP="00A04B5C">
      <w:r w:rsidRPr="00885744">
        <w:rPr>
          <w:b/>
        </w:rPr>
        <w:t>Error of Point 0,0 in Roll-Up</w:t>
      </w:r>
      <w:r>
        <w:t xml:space="preserve"> - </w:t>
      </w:r>
      <w:r w:rsidR="00743EBC">
        <w:t>W</w:t>
      </w:r>
      <w:r>
        <w:t>hen fitting rates</w:t>
      </w:r>
      <w:r w:rsidR="00743EBC">
        <w:t>,</w:t>
      </w:r>
      <w:r>
        <w:t xml:space="preserve"> a zero value</w:t>
      </w:r>
      <w:r w:rsidR="00743EBC">
        <w:t xml:space="preserve"> is provided</w:t>
      </w:r>
      <w:r>
        <w:t xml:space="preserve">.  In Roll-Up everything needs </w:t>
      </w:r>
      <w:r w:rsidR="00743EBC">
        <w:t xml:space="preserve">an </w:t>
      </w:r>
      <w:r>
        <w:t>error</w:t>
      </w:r>
      <w:r w:rsidR="00743EBC">
        <w:t xml:space="preserve"> value;</w:t>
      </w:r>
      <w:r>
        <w:t xml:space="preserve"> this provides the error </w:t>
      </w:r>
      <w:r w:rsidR="00743EBC">
        <w:t xml:space="preserve">value </w:t>
      </w:r>
      <w:r>
        <w:t xml:space="preserve">for the zero point.  The effect of this on </w:t>
      </w:r>
      <w:r w:rsidR="00743EBC">
        <w:t xml:space="preserve">aspects </w:t>
      </w:r>
      <w:r>
        <w:t>other than error will be minimal due to the equation forcing the line through 0.</w:t>
      </w:r>
      <w:r w:rsidR="001E1B76">
        <w:t xml:space="preserve"> (The line being forced through zero by theory and the equation are also why we provide a zero instead of using zero from the provided mass spectrometry data).</w:t>
      </w:r>
    </w:p>
    <w:p w14:paraId="043CBDA2" w14:textId="1E59552A" w:rsidR="00416F54" w:rsidRPr="001D50C9" w:rsidRDefault="00416F54" w:rsidP="00A04B5C">
      <w:r w:rsidRPr="00885744">
        <w:rPr>
          <w:b/>
        </w:rPr>
        <w:t xml:space="preserve">Error of point with no replicates in Roll-Up </w:t>
      </w:r>
      <w:r>
        <w:t xml:space="preserve">- </w:t>
      </w:r>
      <w:r w:rsidR="00743EBC">
        <w:t>I</w:t>
      </w:r>
      <w:r>
        <w:t>f you roll-up proteins</w:t>
      </w:r>
      <w:r w:rsidR="00743EBC">
        <w:t>,</w:t>
      </w:r>
      <w:r>
        <w:t xml:space="preserve"> every point needs an error </w:t>
      </w:r>
      <w:r w:rsidR="00743EBC">
        <w:t>value;</w:t>
      </w:r>
      <w:r>
        <w:t xml:space="preserve"> standard deviation</w:t>
      </w:r>
      <w:r w:rsidR="00743EBC">
        <w:t xml:space="preserve"> is used</w:t>
      </w:r>
      <w:r>
        <w:t xml:space="preserve">.  If there is a protein for which a </w:t>
      </w:r>
      <w:r w:rsidR="00885744">
        <w:t>time</w:t>
      </w:r>
      <w:r>
        <w:t xml:space="preserve"> has only one peptide, the standard deviation is 0</w:t>
      </w:r>
      <w:r w:rsidR="00743EBC">
        <w:t>,</w:t>
      </w:r>
      <w:r>
        <w:t xml:space="preserve"> which will skew the graph in favor of this untrustworthy point.  This </w:t>
      </w:r>
      <w:r w:rsidR="00743EBC">
        <w:t xml:space="preserve">option </w:t>
      </w:r>
      <w:r>
        <w:t xml:space="preserve">sets the error </w:t>
      </w:r>
      <w:r w:rsidR="00743EBC">
        <w:t xml:space="preserve">value </w:t>
      </w:r>
      <w:r>
        <w:t>of those points to correct this issue.</w:t>
      </w:r>
    </w:p>
    <w:p w14:paraId="41D8E191" w14:textId="77777777" w:rsidR="003C25DD" w:rsidRDefault="003C25DD" w:rsidP="00A04B5C"/>
    <w:p w14:paraId="38523D82" w14:textId="77777777" w:rsidR="003C25DD" w:rsidRDefault="003C25DD" w:rsidP="00A04B5C"/>
    <w:p w14:paraId="460E8928" w14:textId="77777777" w:rsidR="003C25DD" w:rsidRDefault="003C25DD" w:rsidP="00A04B5C"/>
    <w:p w14:paraId="36B090B5" w14:textId="77777777" w:rsidR="003C25DD" w:rsidRDefault="003C25DD" w:rsidP="00A04B5C"/>
    <w:p w14:paraId="2EAC4D0A" w14:textId="77777777" w:rsidR="003C25DD" w:rsidRDefault="003C25DD" w:rsidP="00A04B5C"/>
    <w:p w14:paraId="231457F2" w14:textId="77777777" w:rsidR="003C25DD" w:rsidRDefault="003C25DD" w:rsidP="00A04B5C"/>
    <w:p w14:paraId="5E7E9430" w14:textId="77777777" w:rsidR="003C25DD" w:rsidRDefault="003C25DD" w:rsidP="00A04B5C"/>
    <w:p w14:paraId="3907D4E6" w14:textId="77777777" w:rsidR="003C25DD" w:rsidRDefault="003C25DD" w:rsidP="00A04B5C"/>
    <w:p w14:paraId="7C7F3EC3" w14:textId="77777777" w:rsidR="003C25DD" w:rsidRDefault="003C25DD" w:rsidP="00A04B5C"/>
    <w:p w14:paraId="3897BC6C" w14:textId="77777777" w:rsidR="003C25DD" w:rsidRDefault="003C25DD" w:rsidP="00A04B5C"/>
    <w:p w14:paraId="30243F32" w14:textId="77777777" w:rsidR="003C25DD" w:rsidRDefault="003C25DD" w:rsidP="00A04B5C"/>
    <w:p w14:paraId="79993156" w14:textId="77777777" w:rsidR="003C25DD" w:rsidRDefault="003C25DD" w:rsidP="00A04B5C"/>
    <w:p w14:paraId="050697B9" w14:textId="77777777" w:rsidR="003C25DD" w:rsidRDefault="003C25DD" w:rsidP="00A04B5C"/>
    <w:p w14:paraId="68F741D6" w14:textId="77777777" w:rsidR="003C25DD" w:rsidRDefault="003C25DD" w:rsidP="00A04B5C"/>
    <w:p w14:paraId="70A5A055" w14:textId="77777777" w:rsidR="003C25DD" w:rsidRDefault="003C25DD" w:rsidP="00A04B5C"/>
    <w:p w14:paraId="1D04C4CF" w14:textId="77777777" w:rsidR="003C25DD" w:rsidRDefault="003C25DD" w:rsidP="00A04B5C"/>
    <w:p w14:paraId="2943A1FB" w14:textId="6424F4C9" w:rsidR="006B3E67" w:rsidRDefault="00885744" w:rsidP="00A04B5C">
      <w:r w:rsidRPr="00A12214">
        <w:lastRenderedPageBreak/>
        <w:t xml:space="preserve">The final </w:t>
      </w:r>
      <w:r w:rsidR="00743EBC" w:rsidRPr="00A12214">
        <w:t xml:space="preserve">option </w:t>
      </w:r>
      <w:r w:rsidRPr="00A12214">
        <w:t>in the pull-down menu, aside from “Exit</w:t>
      </w:r>
      <w:r w:rsidR="00743EBC" w:rsidRPr="00A12214">
        <w:t>,</w:t>
      </w:r>
      <w:r w:rsidRPr="00A12214">
        <w:t>” is “Advanced Settings</w:t>
      </w:r>
      <w:r w:rsidR="00743EBC" w:rsidRPr="00A12214">
        <w:t>,</w:t>
      </w:r>
      <w:r w:rsidRPr="00A12214">
        <w:t>” which looks like this:</w:t>
      </w:r>
    </w:p>
    <w:p w14:paraId="7517F374" w14:textId="195801F4" w:rsidR="00F21DC0" w:rsidRDefault="00F21DC0" w:rsidP="00A04B5C">
      <w:r>
        <w:rPr>
          <w:noProof/>
        </w:rPr>
        <w:drawing>
          <wp:inline distT="0" distB="0" distL="0" distR="0" wp14:anchorId="604FB1D3" wp14:editId="053D234D">
            <wp:extent cx="3638550" cy="278242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1557" cy="2784720"/>
                    </a:xfrm>
                    <a:prstGeom prst="rect">
                      <a:avLst/>
                    </a:prstGeom>
                  </pic:spPr>
                </pic:pic>
              </a:graphicData>
            </a:graphic>
          </wp:inline>
        </w:drawing>
      </w:r>
    </w:p>
    <w:p w14:paraId="6A3D5BCB" w14:textId="77777777" w:rsidR="006B3E67" w:rsidRDefault="006B3E67" w:rsidP="00A04B5C">
      <w:pPr>
        <w:rPr>
          <w:b/>
        </w:rPr>
      </w:pPr>
    </w:p>
    <w:p w14:paraId="4EF76897" w14:textId="06515AE2" w:rsidR="006B3E67" w:rsidRDefault="00BE3C26" w:rsidP="00A04B5C">
      <w:r w:rsidRPr="00FF7B11">
        <w:rPr>
          <w:b/>
        </w:rPr>
        <w:t>Fast DeuteRater</w:t>
      </w:r>
      <w:r>
        <w:t xml:space="preserve">, the default, is faster.  When it calculates the theoretical maximum change in the neutromer abundances and spacing, it assumes that </w:t>
      </w:r>
      <w:r w:rsidR="00743EBC">
        <w:t xml:space="preserve">the </w:t>
      </w:r>
      <w:r>
        <w:t>labeling amounts entered in the labeling table are entirely accurate</w:t>
      </w:r>
      <w:r w:rsidR="00743EBC">
        <w:t>.  S</w:t>
      </w:r>
      <w:r>
        <w:t xml:space="preserve">o </w:t>
      </w:r>
      <w:r w:rsidR="00743EBC">
        <w:t xml:space="preserve">the program </w:t>
      </w:r>
      <w:r>
        <w:t>only bothers to calculate the baseline at no labeling, and then the change from that baseline at each labeling amount you entered.</w:t>
      </w:r>
    </w:p>
    <w:p w14:paraId="04744DA3" w14:textId="531A45C9" w:rsidR="00BE3C26" w:rsidRDefault="00BE3C26" w:rsidP="00A04B5C">
      <w:r w:rsidRPr="00FF7B11">
        <w:rPr>
          <w:b/>
        </w:rPr>
        <w:t>Slow DeuteRater</w:t>
      </w:r>
      <w:r>
        <w:t xml:space="preserve"> is for those who are less sure of this.  </w:t>
      </w:r>
      <w:r w:rsidR="00465F6F">
        <w:t xml:space="preserve">The program </w:t>
      </w:r>
      <w:r>
        <w:t xml:space="preserve">will calculate a theoretical curve for each peptide from no labeling up to the </w:t>
      </w:r>
      <w:r w:rsidRPr="00704A41">
        <w:rPr>
          <w:b/>
        </w:rPr>
        <w:t>Max label</w:t>
      </w:r>
      <w:r>
        <w:rPr>
          <w:b/>
        </w:rPr>
        <w:t xml:space="preserve"> </w:t>
      </w:r>
      <w:r w:rsidR="0091234A">
        <w:t xml:space="preserve">value </w:t>
      </w:r>
      <w:r>
        <w:t>in the settings menu.  It will calculate the point</w:t>
      </w:r>
      <w:r w:rsidR="0091234A">
        <w:t>s</w:t>
      </w:r>
      <w:r>
        <w:t xml:space="preserve"> for this curve in increments of </w:t>
      </w:r>
      <w:r w:rsidRPr="00704A41">
        <w:rPr>
          <w:b/>
        </w:rPr>
        <w:t>Step size to max label</w:t>
      </w:r>
      <w:r w:rsidR="0091234A">
        <w:t xml:space="preserve">, </w:t>
      </w:r>
      <w:r>
        <w:t>also in the settings menu.  This allows you to have these curves if you desire, and</w:t>
      </w:r>
      <w:r w:rsidR="0091234A">
        <w:t xml:space="preserve"> also</w:t>
      </w:r>
      <w:r>
        <w:t xml:space="preserve"> allows the </w:t>
      </w:r>
      <w:r w:rsidR="0091234A">
        <w:t>r</w:t>
      </w:r>
      <w:r>
        <w:t xml:space="preserve">ecalculation of turnover with new amounts of label </w:t>
      </w:r>
      <w:r w:rsidR="00FF7B11">
        <w:t>without needing to run through the Isotope Analysis button again.</w:t>
      </w:r>
    </w:p>
    <w:p w14:paraId="7CD32573" w14:textId="75DCCAC7" w:rsidR="00FF7B11" w:rsidRPr="00A12214" w:rsidRDefault="00FF7B11" w:rsidP="00A04B5C">
      <w:r>
        <w:rPr>
          <w:b/>
        </w:rPr>
        <w:t xml:space="preserve">Recalculate using New Label Amounts </w:t>
      </w:r>
      <w:r>
        <w:t>– This button allow</w:t>
      </w:r>
      <w:r w:rsidR="007506A4">
        <w:t>s the</w:t>
      </w:r>
      <w:r>
        <w:t xml:space="preserve"> recalculation of turnover without needing to fill out the Labeling Table and </w:t>
      </w:r>
      <w:r w:rsidR="007506A4">
        <w:t>p</w:t>
      </w:r>
      <w:r>
        <w:t>ress the Isotope Analysis button again.  The main restriction with this button is</w:t>
      </w:r>
      <w:r w:rsidR="00A24D63">
        <w:t xml:space="preserve"> that</w:t>
      </w:r>
      <w:r>
        <w:t xml:space="preserve"> the Isotope Analysis button must have</w:t>
      </w:r>
      <w:r w:rsidR="004E2BF9">
        <w:t xml:space="preserve"> previously</w:t>
      </w:r>
      <w:r>
        <w:t xml:space="preserve"> been used with </w:t>
      </w:r>
      <w:r w:rsidR="00A24D63" w:rsidRPr="00A5369D">
        <w:rPr>
          <w:b/>
        </w:rPr>
        <w:t>S</w:t>
      </w:r>
      <w:r w:rsidRPr="00A5369D">
        <w:rPr>
          <w:b/>
        </w:rPr>
        <w:t>low DeuteRater</w:t>
      </w:r>
      <w:r>
        <w:t xml:space="preserve"> selected.  Also</w:t>
      </w:r>
      <w:r w:rsidR="00A24D63">
        <w:t>,</w:t>
      </w:r>
      <w:r>
        <w:t xml:space="preserve"> the new labeling must be added in the Time_and_Labeling_Data.csv file, not the labeling table.  </w:t>
      </w:r>
      <w:r w:rsidR="00672991">
        <w:t>After t</w:t>
      </w:r>
      <w:r>
        <w:t xml:space="preserve">his button </w:t>
      </w:r>
      <w:r w:rsidR="00672991">
        <w:t xml:space="preserve">is pressed, the program </w:t>
      </w:r>
      <w:r>
        <w:t xml:space="preserve">will go into the Analysis Output folder and use the Time_and_Labeling_Data.csv and the Combination_of_Experimental_Data_and_Theoretical_Curves.csv to create the </w:t>
      </w:r>
      <w:r w:rsidRPr="00A12214">
        <w:t>Calculation_of_Fraction_New_Protein.csv file again.  Of course</w:t>
      </w:r>
      <w:r w:rsidR="00672991" w:rsidRPr="00A12214">
        <w:t>,</w:t>
      </w:r>
      <w:r w:rsidRPr="00A12214">
        <w:t xml:space="preserve"> if you want to save the original analysis</w:t>
      </w:r>
      <w:r w:rsidR="00672991" w:rsidRPr="00A12214">
        <w:t>,</w:t>
      </w:r>
      <w:r w:rsidRPr="00A12214">
        <w:t xml:space="preserve"> you may simply copy the</w:t>
      </w:r>
      <w:r w:rsidR="00672991" w:rsidRPr="00A12214">
        <w:t>se</w:t>
      </w:r>
      <w:r w:rsidRPr="00A12214">
        <w:t xml:space="preserve"> </w:t>
      </w:r>
      <w:r w:rsidR="00672991" w:rsidRPr="00A12214">
        <w:t xml:space="preserve">.csv files </w:t>
      </w:r>
      <w:r w:rsidRPr="00A12214">
        <w:t xml:space="preserve">to a new folder and </w:t>
      </w:r>
      <w:r w:rsidR="00672991" w:rsidRPr="00A12214">
        <w:t xml:space="preserve">then </w:t>
      </w:r>
      <w:r w:rsidRPr="00A12214">
        <w:t>set that to the Analysis Output Folder.</w:t>
      </w:r>
    </w:p>
    <w:p w14:paraId="2F22C959" w14:textId="77777777" w:rsidR="008A7C1A" w:rsidRDefault="008A7C1A" w:rsidP="00A04B5C">
      <w:pPr>
        <w:rPr>
          <w:b/>
        </w:rPr>
      </w:pPr>
    </w:p>
    <w:p w14:paraId="64931C38" w14:textId="77777777" w:rsidR="008A7C1A" w:rsidRDefault="008A7C1A" w:rsidP="00A04B5C">
      <w:pPr>
        <w:rPr>
          <w:b/>
        </w:rPr>
      </w:pPr>
    </w:p>
    <w:p w14:paraId="7AAE75B8" w14:textId="77777777" w:rsidR="008A7C1A" w:rsidRDefault="008A7C1A" w:rsidP="00A04B5C">
      <w:pPr>
        <w:rPr>
          <w:b/>
        </w:rPr>
      </w:pPr>
    </w:p>
    <w:p w14:paraId="5AFEEA47" w14:textId="77777777" w:rsidR="003C25DD" w:rsidRPr="00A12214" w:rsidRDefault="003C25DD" w:rsidP="00A04B5C">
      <w:pPr>
        <w:rPr>
          <w:b/>
        </w:rPr>
      </w:pPr>
    </w:p>
    <w:p w14:paraId="125E6B0A" w14:textId="77777777" w:rsidR="00F21DC0" w:rsidRPr="00A12214" w:rsidRDefault="00F21DC0" w:rsidP="00A04B5C">
      <w:r w:rsidRPr="00A12214">
        <w:rPr>
          <w:b/>
        </w:rPr>
        <w:lastRenderedPageBreak/>
        <w:t xml:space="preserve">Elemental Compositions: </w:t>
      </w:r>
      <w:r w:rsidRPr="00A12214">
        <w:t>This will open the following window:</w:t>
      </w:r>
    </w:p>
    <w:p w14:paraId="6AD15A6D" w14:textId="03541363" w:rsidR="00F21DC0" w:rsidRPr="00A12214" w:rsidRDefault="00F21DC0" w:rsidP="00A04B5C">
      <w:pPr>
        <w:rPr>
          <w:b/>
        </w:rPr>
      </w:pPr>
      <w:r w:rsidRPr="00A12214">
        <w:rPr>
          <w:noProof/>
        </w:rPr>
        <w:drawing>
          <wp:inline distT="0" distB="0" distL="0" distR="0" wp14:anchorId="4B786AF8" wp14:editId="64581A0E">
            <wp:extent cx="5705475" cy="415536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7969" cy="4164465"/>
                    </a:xfrm>
                    <a:prstGeom prst="rect">
                      <a:avLst/>
                    </a:prstGeom>
                  </pic:spPr>
                </pic:pic>
              </a:graphicData>
            </a:graphic>
          </wp:inline>
        </w:drawing>
      </w:r>
      <w:r w:rsidRPr="00A12214">
        <w:rPr>
          <w:b/>
        </w:rPr>
        <w:t xml:space="preserve"> </w:t>
      </w:r>
    </w:p>
    <w:p w14:paraId="1B9823C6" w14:textId="53C48122" w:rsidR="00F21DC0" w:rsidRPr="00A12214" w:rsidRDefault="00F21DC0" w:rsidP="00A04B5C">
      <w:r w:rsidRPr="00A12214">
        <w:t>This window shows all amino acids that the program recognizes.  This includes standard amino acids, Fixed modifications (like row 2 showing IAM modified cystein</w:t>
      </w:r>
      <w:r w:rsidR="002F1C59" w:rsidRPr="00A12214">
        <w:t>e)</w:t>
      </w:r>
      <w:r w:rsidR="004E2BF9">
        <w:t>,</w:t>
      </w:r>
      <w:r w:rsidR="002F1C59" w:rsidRPr="00A12214">
        <w:t xml:space="preserve"> and variable modifications (m for oxidized methionine</w:t>
      </w:r>
      <w:r w:rsidR="00CE32DF" w:rsidRPr="00A12214">
        <w:t xml:space="preserve"> on line 21</w:t>
      </w:r>
      <w:r w:rsidR="00DA1A0E">
        <w:t xml:space="preserve">, </w:t>
      </w:r>
      <w:r w:rsidR="00CE32DF" w:rsidRPr="00A12214">
        <w:t xml:space="preserve">not </w:t>
      </w:r>
      <w:r w:rsidR="004E2BF9">
        <w:t>s</w:t>
      </w:r>
      <w:r w:rsidR="004E2BF9" w:rsidRPr="00A12214">
        <w:t xml:space="preserve">hown </w:t>
      </w:r>
      <w:r w:rsidR="00CE32DF" w:rsidRPr="00A12214">
        <w:t xml:space="preserve">in the above picture).  These should be elemental compositions at pH 4 INSIDE a peptide (2Hs and an O are automatically added to account for this in DeuteRater).  If your peptides need different amino acids or new modifications you can hit Add New Row to make a new blank row and </w:t>
      </w:r>
      <w:r w:rsidR="00DA1A0E">
        <w:t xml:space="preserve">then </w:t>
      </w:r>
      <w:r w:rsidR="00CE32DF" w:rsidRPr="00A12214">
        <w:t xml:space="preserve">add any one letter code you wish.  You can also alter current amino acids to represent fixed modifications or </w:t>
      </w:r>
      <w:r w:rsidR="00DA1A0E">
        <w:t xml:space="preserve">different </w:t>
      </w:r>
      <w:r w:rsidR="00CE32DF" w:rsidRPr="00A12214">
        <w:t>conditions.</w:t>
      </w:r>
    </w:p>
    <w:p w14:paraId="069F0005" w14:textId="651B2FD9" w:rsidR="00CE32DF" w:rsidRDefault="00CE32DF" w:rsidP="00A04B5C">
      <w:r w:rsidRPr="00A12214">
        <w:t>Be sure to Save Data before leaving if you have made changes you wish to keep.  The program will stop prob</w:t>
      </w:r>
      <w:r w:rsidR="00D55793" w:rsidRPr="00A12214">
        <w:t xml:space="preserve">lematic entries (blank spaces, </w:t>
      </w:r>
      <w:r w:rsidRPr="00A12214">
        <w:t>Amino Acid codes longer than one character, duplicate amino acid codes, etc.)</w:t>
      </w:r>
      <w:r w:rsidR="00DA1A0E">
        <w:t>.</w:t>
      </w:r>
      <w:r w:rsidRPr="00A12214">
        <w:t xml:space="preserve">  There is no penalty for having unused Amino Acids, but if you wish to delete a row for any reason</w:t>
      </w:r>
      <w:r w:rsidR="00DA1A0E">
        <w:t>,</w:t>
      </w:r>
      <w:r w:rsidRPr="00A12214">
        <w:t xml:space="preserve"> delete all entries in that row and </w:t>
      </w:r>
      <w:r w:rsidR="00DA1A0E">
        <w:t xml:space="preserve">then </w:t>
      </w:r>
      <w:r w:rsidRPr="00A12214">
        <w:t>Save Data.  The row will be gone.</w:t>
      </w:r>
    </w:p>
    <w:p w14:paraId="1665E5FB" w14:textId="3C0540A1" w:rsidR="00FF2411" w:rsidRPr="00A12214" w:rsidRDefault="00FF2411" w:rsidP="00A04B5C">
      <w:r>
        <w:t xml:space="preserve">WARNING: If you add an amino acid </w:t>
      </w:r>
      <w:r w:rsidR="005703AF">
        <w:t>it will not automatically be added to the Labeling Site Patterns</w:t>
      </w:r>
      <w:r w:rsidR="00DA1A0E">
        <w:t>,</w:t>
      </w:r>
      <w:r w:rsidR="005703AF">
        <w:t xml:space="preserve"> and Isotope Calculator will not run.  This is to ensure that you check the amount of potential labeling sites in your new amino acid or modification (especially important in metabolic labeling).  If you add a new amino acid</w:t>
      </w:r>
      <w:r w:rsidR="00DA1A0E">
        <w:t>,</w:t>
      </w:r>
      <w:r w:rsidR="005703AF">
        <w:t xml:space="preserve"> use the Labeling Site Patterns button.  That window will update itself with the new amino acid and update the program as soon as you save a Labeling Site Pattern.  If you want the new amino acid to have 0 potential labeling sites in all conditions, load a pattern and immediately save it.</w:t>
      </w:r>
    </w:p>
    <w:p w14:paraId="2AFDB66B" w14:textId="2F31BE10" w:rsidR="00954C3D" w:rsidRPr="00A12214" w:rsidRDefault="00954C3D" w:rsidP="00A04B5C">
      <w:r w:rsidRPr="00A12214">
        <w:rPr>
          <w:b/>
        </w:rPr>
        <w:lastRenderedPageBreak/>
        <w:t xml:space="preserve">Labeling Site Patterns: </w:t>
      </w:r>
      <w:r w:rsidRPr="00A12214">
        <w:t>this is for examining the Labeling Site Pattern options that can be selected in the settings menu.  The window looks like this:</w:t>
      </w:r>
    </w:p>
    <w:p w14:paraId="32C79F29" w14:textId="79AF06BF" w:rsidR="00954C3D" w:rsidRPr="00A12214" w:rsidRDefault="00954C3D" w:rsidP="00A04B5C">
      <w:r w:rsidRPr="00A12214">
        <w:rPr>
          <w:noProof/>
        </w:rPr>
        <w:drawing>
          <wp:inline distT="0" distB="0" distL="0" distR="0" wp14:anchorId="4AA2BD08" wp14:editId="603AA842">
            <wp:extent cx="3876675" cy="4981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675" cy="4981575"/>
                    </a:xfrm>
                    <a:prstGeom prst="rect">
                      <a:avLst/>
                    </a:prstGeom>
                  </pic:spPr>
                </pic:pic>
              </a:graphicData>
            </a:graphic>
          </wp:inline>
        </w:drawing>
      </w:r>
    </w:p>
    <w:p w14:paraId="2255414F" w14:textId="721B2772" w:rsidR="00954C3D" w:rsidRPr="00A12214" w:rsidRDefault="00954C3D" w:rsidP="00A04B5C">
      <w:r w:rsidRPr="00A12214">
        <w:t>The window opens with a blank pattern and 0s for every amino acid and modification.  To check a pre-existing pattern use the Pattern Name pull down menu.  Select the appropriate name and press Load Pattern.  This will populate New Name, Heavy Element</w:t>
      </w:r>
      <w:r w:rsidR="00A1239D">
        <w:t>,</w:t>
      </w:r>
      <w:r w:rsidRPr="00A12214">
        <w:t xml:space="preserve"> and the table </w:t>
      </w:r>
      <w:r w:rsidR="008330FF" w:rsidRPr="00A12214">
        <w:t xml:space="preserve">with the values for that name.  </w:t>
      </w:r>
    </w:p>
    <w:p w14:paraId="5CE439AF" w14:textId="3010471A" w:rsidR="008330FF" w:rsidRPr="00A12214" w:rsidRDefault="008330FF" w:rsidP="00A04B5C">
      <w:r w:rsidRPr="00A12214">
        <w:t>To save modifications to a current pattern: load the pattern, make whatever changes you require and then press save.</w:t>
      </w:r>
    </w:p>
    <w:p w14:paraId="3D9C4BAF" w14:textId="349ACC6B" w:rsidR="008330FF" w:rsidRPr="00A12214" w:rsidRDefault="008330FF" w:rsidP="00A04B5C">
      <w:r w:rsidRPr="00A12214">
        <w:t>To create a new pattern: start with the blank pattern or a pre-existing pattern, give the pattern a unique name, change the heavy element to whatever you wish, update the table appr</w:t>
      </w:r>
      <w:r w:rsidR="00A1239D">
        <w:t>opr</w:t>
      </w:r>
      <w:r w:rsidRPr="00A12214">
        <w:t xml:space="preserve">iately, </w:t>
      </w:r>
      <w:r w:rsidR="00A1239D">
        <w:t xml:space="preserve">and </w:t>
      </w:r>
      <w:r w:rsidRPr="00A12214">
        <w:t>then press Save.</w:t>
      </w:r>
    </w:p>
    <w:p w14:paraId="230B0E9D" w14:textId="08BA1965" w:rsidR="008330FF" w:rsidRPr="00A12214" w:rsidRDefault="00CC7E8E" w:rsidP="00A04B5C">
      <w:r w:rsidRPr="00A12214">
        <w:t>Note: unlike the other menus, you cannot add rows to the table or delete them.  The table is in some ways an extension of the Elemental Composition table.  DeuteRater will check to make sure that you do not have more Potential Labeling Sites than atoms of that type in the elemental composition (</w:t>
      </w:r>
      <w:r w:rsidR="00A1239D">
        <w:t xml:space="preserve">e.g. </w:t>
      </w:r>
      <w:r w:rsidRPr="00A12214">
        <w:t xml:space="preserve">Alanine has 5 hydrogens.  It cannot have 10 Potential Labeling Sites for Deuterium.  There is no space for </w:t>
      </w:r>
      <w:r w:rsidRPr="00A12214">
        <w:lastRenderedPageBreak/>
        <w:t>them).  If you are changing Elemental Compositions to add a new modification or alter an existing amino acid, do that first.  Then change the Labeling Site Patterns.</w:t>
      </w:r>
    </w:p>
    <w:p w14:paraId="6DF5120A" w14:textId="77777777" w:rsidR="00D55793" w:rsidRPr="00A12214" w:rsidRDefault="00D55793" w:rsidP="00A04B5C"/>
    <w:p w14:paraId="6DC1EB7D" w14:textId="0E5C15D5" w:rsidR="00D55793" w:rsidRPr="00A12214" w:rsidRDefault="00D55793" w:rsidP="00A04B5C">
      <w:r w:rsidRPr="00A12214">
        <w:rPr>
          <w:b/>
        </w:rPr>
        <w:t xml:space="preserve">Modifications: </w:t>
      </w:r>
      <w:r w:rsidRPr="00A12214">
        <w:t>This page is for the modifications that DeuteRater will recognize</w:t>
      </w:r>
      <w:r w:rsidR="00A1239D">
        <w:t>,</w:t>
      </w:r>
      <w:r w:rsidRPr="00A12214">
        <w:t xml:space="preserve"> </w:t>
      </w:r>
      <w:r w:rsidR="00A1239D">
        <w:t>s</w:t>
      </w:r>
      <w:r w:rsidRPr="00A12214">
        <w:t>pecifically for use in the Modifications column of peptide_id_template.csv (</w:t>
      </w:r>
      <w:r w:rsidR="00A1239D">
        <w:t>t</w:t>
      </w:r>
      <w:r w:rsidR="00A1239D" w:rsidRPr="00A12214">
        <w:t xml:space="preserve">his </w:t>
      </w:r>
      <w:r w:rsidRPr="00A12214">
        <w:t>is used to tell the Extract button what to find in the mzML files).  The window looks like this:</w:t>
      </w:r>
    </w:p>
    <w:p w14:paraId="7BDDC242" w14:textId="67F6F554" w:rsidR="00D55793" w:rsidRPr="00A12214" w:rsidRDefault="00D55793" w:rsidP="00A04B5C">
      <w:r w:rsidRPr="00A12214">
        <w:rPr>
          <w:noProof/>
        </w:rPr>
        <w:drawing>
          <wp:inline distT="0" distB="0" distL="0" distR="0" wp14:anchorId="082E7E9F" wp14:editId="7ABC4AD6">
            <wp:extent cx="387667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6675" cy="3181350"/>
                    </a:xfrm>
                    <a:prstGeom prst="rect">
                      <a:avLst/>
                    </a:prstGeom>
                  </pic:spPr>
                </pic:pic>
              </a:graphicData>
            </a:graphic>
          </wp:inline>
        </w:drawing>
      </w:r>
    </w:p>
    <w:p w14:paraId="644572C4" w14:textId="4573DC06" w:rsidR="00CC7E8E" w:rsidRPr="00A12214" w:rsidRDefault="00D55793" w:rsidP="00A04B5C">
      <w:r w:rsidRPr="00A12214">
        <w:t>Remember that the Modification format is “Name (location)”</w:t>
      </w:r>
      <w:r w:rsidR="004B7912" w:rsidRPr="00A12214">
        <w:t xml:space="preserve"> for the Modification column.  “Modification Name” in this table is the Name and the “One Letter Code” will be the letter that the amino acid is replaced with.  For example, if you had the sequence “LVMEGR” and the modification was “Oxidation (3)” DeuteRater would make the new sequence “LVmEGR”.  </w:t>
      </w:r>
    </w:p>
    <w:p w14:paraId="6C0CFE8F" w14:textId="77D5A485" w:rsidR="00A12214" w:rsidRPr="00A12214" w:rsidRDefault="00A12214" w:rsidP="00A04B5C">
      <w:r w:rsidRPr="00A12214">
        <w:t xml:space="preserve">Keep in mind </w:t>
      </w:r>
      <w:r w:rsidR="00A1239D">
        <w:t xml:space="preserve">that </w:t>
      </w:r>
      <w:r w:rsidRPr="00A12214">
        <w:t xml:space="preserve">this will only replace the letter in the Amino Acid sequence and keep track of allowed modifications.  It will NOT make an elemental composition suddenly appear.  If DeuteRater sees an amino acid with </w:t>
      </w:r>
      <w:r w:rsidR="00A1239D">
        <w:t xml:space="preserve">only </w:t>
      </w:r>
      <w:r w:rsidRPr="00A12214">
        <w:t>a letter it will discard the peptide.</w:t>
      </w:r>
    </w:p>
    <w:p w14:paraId="108E7D91" w14:textId="08D22D25" w:rsidR="004B7912" w:rsidRPr="00A12214" w:rsidRDefault="004B7912" w:rsidP="00A04B5C">
      <w:r w:rsidRPr="00A12214">
        <w:t xml:space="preserve">Note:  </w:t>
      </w:r>
      <w:r w:rsidR="00A12214" w:rsidRPr="00A12214">
        <w:t xml:space="preserve">The computer will not check what it is discarding so be careful of location.  </w:t>
      </w:r>
      <w:r w:rsidR="00A1239D">
        <w:t xml:space="preserve">Also, </w:t>
      </w:r>
      <w:r w:rsidR="00A12214" w:rsidRPr="00A12214">
        <w:t>Name is case sensit</w:t>
      </w:r>
      <w:r w:rsidR="00A1239D">
        <w:t>i</w:t>
      </w:r>
      <w:r w:rsidR="00A12214" w:rsidRPr="00A12214">
        <w:t>ve.</w:t>
      </w:r>
    </w:p>
    <w:p w14:paraId="4F8820C2" w14:textId="77777777" w:rsidR="00CC7E8E" w:rsidRPr="00A12214" w:rsidRDefault="00CC7E8E" w:rsidP="00A04B5C"/>
    <w:p w14:paraId="4B50B8AB" w14:textId="6A2A5784" w:rsidR="00FF7B11" w:rsidRPr="00A12214" w:rsidRDefault="00FF7B11" w:rsidP="00A04B5C">
      <w:r w:rsidRPr="00A12214">
        <w:rPr>
          <w:b/>
        </w:rPr>
        <w:t xml:space="preserve">Apply – </w:t>
      </w:r>
      <w:r w:rsidRPr="00A12214">
        <w:t>saves changes</w:t>
      </w:r>
      <w:r w:rsidR="00672991" w:rsidRPr="00A12214">
        <w:t>.</w:t>
      </w:r>
      <w:r w:rsidR="00A5369D" w:rsidRPr="00A12214">
        <w:t xml:space="preserve">  This only affects the Fast and Slow DeuteRater option currently.</w:t>
      </w:r>
    </w:p>
    <w:p w14:paraId="311213C3" w14:textId="77777777" w:rsidR="006B3E67" w:rsidRDefault="006B3E67" w:rsidP="00A04B5C">
      <w:pPr>
        <w:rPr>
          <w:b/>
        </w:rPr>
      </w:pPr>
    </w:p>
    <w:p w14:paraId="1D8CFE2D" w14:textId="77777777" w:rsidR="006B3E67" w:rsidRDefault="006B3E67" w:rsidP="00A04B5C">
      <w:pPr>
        <w:rPr>
          <w:b/>
        </w:rPr>
      </w:pPr>
    </w:p>
    <w:p w14:paraId="44FFD220" w14:textId="77777777" w:rsidR="006B3E67" w:rsidRDefault="006B3E67" w:rsidP="00A04B5C">
      <w:pPr>
        <w:rPr>
          <w:b/>
        </w:rPr>
      </w:pPr>
    </w:p>
    <w:p w14:paraId="2D1F93E9" w14:textId="77777777" w:rsidR="00EC2B6E" w:rsidRDefault="00415768" w:rsidP="00A04B5C">
      <w:pPr>
        <w:rPr>
          <w:b/>
        </w:rPr>
      </w:pPr>
      <w:r>
        <w:rPr>
          <w:b/>
        </w:rPr>
        <w:lastRenderedPageBreak/>
        <w:t>Output Files:</w:t>
      </w:r>
    </w:p>
    <w:p w14:paraId="2F7A2F4E" w14:textId="5958B062" w:rsidR="00415768" w:rsidRPr="00415768" w:rsidRDefault="00685AE3" w:rsidP="00A04B5C">
      <w:r>
        <w:t>I</w:t>
      </w:r>
      <w:r w:rsidR="00415768">
        <w:t>n the Extracted_Files folder, the files look like this:</w:t>
      </w:r>
    </w:p>
    <w:p w14:paraId="7D759F1F" w14:textId="77777777" w:rsidR="00EC2B6E" w:rsidRDefault="00AC2045" w:rsidP="00A04B5C">
      <w:r>
        <w:rPr>
          <w:noProof/>
        </w:rPr>
        <w:drawing>
          <wp:inline distT="0" distB="0" distL="0" distR="0" wp14:anchorId="7C27C217" wp14:editId="1C4DD482">
            <wp:extent cx="6035313" cy="12954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1667" cy="1296764"/>
                    </a:xfrm>
                    <a:prstGeom prst="rect">
                      <a:avLst/>
                    </a:prstGeom>
                  </pic:spPr>
                </pic:pic>
              </a:graphicData>
            </a:graphic>
          </wp:inline>
        </w:drawing>
      </w:r>
    </w:p>
    <w:p w14:paraId="246655A9" w14:textId="6A61090B" w:rsidR="00AC2045" w:rsidRDefault="00AC2045" w:rsidP="00A04B5C">
      <w:r>
        <w:t xml:space="preserve">These </w:t>
      </w:r>
      <w:r w:rsidR="00685AE3">
        <w:t xml:space="preserve">list </w:t>
      </w:r>
      <w:r>
        <w:t xml:space="preserve">the data from your mzmls in a different format.  </w:t>
      </w:r>
      <w:r w:rsidR="00FF7B11">
        <w:t xml:space="preserve">The </w:t>
      </w:r>
      <w:r w:rsidRPr="00AC2045">
        <w:t>Isotopic Envelope m/z values</w:t>
      </w:r>
      <w:r>
        <w:t xml:space="preserve"> and Isotopic Envelope abundance values contain all relevant values in a space</w:t>
      </w:r>
      <w:r w:rsidR="00685AE3">
        <w:t>-</w:t>
      </w:r>
      <w:r>
        <w:t>separated format.</w:t>
      </w:r>
    </w:p>
    <w:p w14:paraId="04F0EF5E" w14:textId="27A4E2F5" w:rsidR="00AC2045" w:rsidRDefault="003308C6" w:rsidP="00A04B5C">
      <w:r>
        <w:t>T</w:t>
      </w:r>
      <w:r w:rsidR="00AC2045">
        <w:t xml:space="preserve">he </w:t>
      </w:r>
      <w:r>
        <w:t xml:space="preserve">contents of the </w:t>
      </w:r>
      <w:r w:rsidR="003479C1">
        <w:t>Rate_Results Folder</w:t>
      </w:r>
      <w:r>
        <w:t xml:space="preserve"> should look like this</w:t>
      </w:r>
      <w:r w:rsidR="003479C1">
        <w:t>:</w:t>
      </w:r>
    </w:p>
    <w:p w14:paraId="2A1B9AC1" w14:textId="77777777" w:rsidR="003479C1" w:rsidRDefault="00A51F92" w:rsidP="00A04B5C">
      <w:r>
        <w:rPr>
          <w:noProof/>
        </w:rPr>
        <w:drawing>
          <wp:inline distT="0" distB="0" distL="0" distR="0" wp14:anchorId="70DE4548" wp14:editId="1A14D4FE">
            <wp:extent cx="5943600" cy="4408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08170"/>
                    </a:xfrm>
                    <a:prstGeom prst="rect">
                      <a:avLst/>
                    </a:prstGeom>
                  </pic:spPr>
                </pic:pic>
              </a:graphicData>
            </a:graphic>
          </wp:inline>
        </w:drawing>
      </w:r>
    </w:p>
    <w:p w14:paraId="000C9B09" w14:textId="77777777" w:rsidR="00AC2045" w:rsidRDefault="00AC2045" w:rsidP="00A04B5C"/>
    <w:p w14:paraId="7EA44F3B" w14:textId="7FE82F6F" w:rsidR="00AC2045" w:rsidRDefault="003308C6" w:rsidP="00A04B5C">
      <w:r>
        <w:t>After writing the Extracted_Files, DeuteRater will</w:t>
      </w:r>
      <w:r w:rsidR="003479C1">
        <w:t xml:space="preserve"> next write the Compressed_Datafiles folder.  This folder contains all the files from Extracted_Files but with the columns re-ordered and some basic filtering applied (no missing peaks in the isotope pattern, sufficient sequence length, no unrecognized </w:t>
      </w:r>
      <w:r w:rsidR="003479C1">
        <w:lastRenderedPageBreak/>
        <w:t>modifications, and so on).  These are all combined into the Combined_Experimental_Data file</w:t>
      </w:r>
      <w:r>
        <w:t>,</w:t>
      </w:r>
      <w:r w:rsidR="00821500">
        <w:t xml:space="preserve"> which looks like this:</w:t>
      </w:r>
    </w:p>
    <w:p w14:paraId="008075A9" w14:textId="77777777" w:rsidR="00821500" w:rsidRDefault="00821500" w:rsidP="00A04B5C">
      <w:r>
        <w:rPr>
          <w:noProof/>
        </w:rPr>
        <w:drawing>
          <wp:inline distT="0" distB="0" distL="0" distR="0" wp14:anchorId="2C3BD53D" wp14:editId="0E704B26">
            <wp:extent cx="5943600" cy="1255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55395"/>
                    </a:xfrm>
                    <a:prstGeom prst="rect">
                      <a:avLst/>
                    </a:prstGeom>
                  </pic:spPr>
                </pic:pic>
              </a:graphicData>
            </a:graphic>
          </wp:inline>
        </w:drawing>
      </w:r>
    </w:p>
    <w:p w14:paraId="5B2E92CF" w14:textId="4D8EC9B9" w:rsidR="00821500" w:rsidRDefault="00821500" w:rsidP="00A04B5C">
      <w:r>
        <w:t xml:space="preserve">All </w:t>
      </w:r>
      <w:r w:rsidR="00592674">
        <w:t xml:space="preserve">information is </w:t>
      </w:r>
      <w:r>
        <w:t>as before</w:t>
      </w:r>
      <w:r w:rsidR="00592674">
        <w:t>,</w:t>
      </w:r>
      <w:r>
        <w:t xml:space="preserve"> </w:t>
      </w:r>
      <w:r w:rsidR="00592674">
        <w:t>plus</w:t>
      </w:r>
      <w:r>
        <w:t xml:space="preserve"> filename</w:t>
      </w:r>
      <w:r w:rsidR="00592674">
        <w:t>s</w:t>
      </w:r>
      <w:r>
        <w:t xml:space="preserve"> added for later use.</w:t>
      </w:r>
    </w:p>
    <w:p w14:paraId="24C2F4CE" w14:textId="64207E01" w:rsidR="00A51F92" w:rsidRDefault="00821500" w:rsidP="00A04B5C">
      <w:r>
        <w:t>Next come</w:t>
      </w:r>
      <w:r w:rsidR="00592674">
        <w:t>s</w:t>
      </w:r>
      <w:r>
        <w:t xml:space="preserve"> the Unique_Peptide_List</w:t>
      </w:r>
      <w:r w:rsidR="00592674">
        <w:t>,</w:t>
      </w:r>
      <w:r>
        <w:t xml:space="preserve"> which contains a list of all unique peptide sequences.  </w:t>
      </w:r>
      <w:r w:rsidR="00A51F92">
        <w:t xml:space="preserve">This </w:t>
      </w:r>
      <w:r w:rsidR="00592674">
        <w:t xml:space="preserve">differs </w:t>
      </w:r>
      <w:r w:rsidR="00A51F92">
        <w:t>slightly based on whether you have selected fast or slow in the advanced options menu.  In the fast default there are sequences and labeling values</w:t>
      </w:r>
      <w:r w:rsidR="003B4316">
        <w:t>; e</w:t>
      </w:r>
      <w:r w:rsidR="00A51F92">
        <w:t>ach pair is unique.  If slow is selected only the sequences are in this file and they are all unique.</w:t>
      </w:r>
    </w:p>
    <w:p w14:paraId="66364D76" w14:textId="7BB13B0E" w:rsidR="00A51F92" w:rsidRDefault="00A51F92" w:rsidP="00A04B5C">
      <w:r>
        <w:t>The sequences (and labeling in fast mode)</w:t>
      </w:r>
      <w:r w:rsidR="00821500">
        <w:t xml:space="preserve"> are fed into the theory generator</w:t>
      </w:r>
      <w:r w:rsidR="003B4316">
        <w:t xml:space="preserve">, </w:t>
      </w:r>
      <w:r w:rsidR="00821500">
        <w:t>which then produces the file Theoretical</w:t>
      </w:r>
      <w:r w:rsidR="003B4316">
        <w:t>_</w:t>
      </w:r>
      <w:r w:rsidR="00821500">
        <w:t>Curves</w:t>
      </w:r>
      <w:r w:rsidR="003B4316">
        <w:t>_</w:t>
      </w:r>
      <w:r w:rsidR="00821500">
        <w:t>f</w:t>
      </w:r>
      <w:r w:rsidR="003B4316">
        <w:t>or_P</w:t>
      </w:r>
      <w:r w:rsidR="00821500">
        <w:t>eptides</w:t>
      </w:r>
      <w:r>
        <w:t>.  Th</w:t>
      </w:r>
      <w:r w:rsidR="003B4316">
        <w:t>is file</w:t>
      </w:r>
      <w:r>
        <w:t xml:space="preserve"> </w:t>
      </w:r>
      <w:r w:rsidR="003B4316">
        <w:t xml:space="preserve">differs </w:t>
      </w:r>
      <w:r>
        <w:t>depending on whether you are going fast or slow.  The fast output looks like this:</w:t>
      </w:r>
    </w:p>
    <w:p w14:paraId="4C46A4C6" w14:textId="77777777" w:rsidR="00A51F92" w:rsidRDefault="00A51F92" w:rsidP="00A04B5C">
      <w:r>
        <w:rPr>
          <w:noProof/>
        </w:rPr>
        <w:drawing>
          <wp:inline distT="0" distB="0" distL="0" distR="0" wp14:anchorId="04FF96F2" wp14:editId="5C4E86D9">
            <wp:extent cx="5943600" cy="2585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85720"/>
                    </a:xfrm>
                    <a:prstGeom prst="rect">
                      <a:avLst/>
                    </a:prstGeom>
                  </pic:spPr>
                </pic:pic>
              </a:graphicData>
            </a:graphic>
          </wp:inline>
        </w:drawing>
      </w:r>
    </w:p>
    <w:p w14:paraId="4D2C11E7" w14:textId="271A8690" w:rsidR="00A51F92" w:rsidRPr="00FA11EE" w:rsidRDefault="00A51F92" w:rsidP="00A04B5C">
      <w:r>
        <w:t xml:space="preserve">There are more columns but this </w:t>
      </w:r>
      <w:r w:rsidR="003B4316">
        <w:t xml:space="preserve">gives </w:t>
      </w:r>
      <w:r>
        <w:t xml:space="preserve">the general idea.  </w:t>
      </w:r>
      <w:r w:rsidR="003B4316">
        <w:t xml:space="preserve">The file </w:t>
      </w:r>
      <w:r>
        <w:t>contains some information about the peptide, sequence, elemental composition, mass and so on.  It also includes the baseline for no labeling and the maximum values at the amount of labeling given.  You may note that the no labeling and maximum labeling values are different even if the labeling amount is 0.  This is because the 0</w:t>
      </w:r>
      <w:r w:rsidR="003B4316">
        <w:t>’</w:t>
      </w:r>
      <w:r>
        <w:t xml:space="preserve">s are calculated with the </w:t>
      </w:r>
      <w:r w:rsidR="00FA11EE" w:rsidRPr="00885744">
        <w:rPr>
          <w:b/>
        </w:rPr>
        <w:t>% labeling to use if no label present</w:t>
      </w:r>
      <w:r w:rsidR="00FA11EE">
        <w:t xml:space="preserve"> </w:t>
      </w:r>
      <w:r w:rsidR="003B4316">
        <w:t xml:space="preserve">setting </w:t>
      </w:r>
      <w:r w:rsidR="00FA11EE">
        <w:t>in the filters menu.</w:t>
      </w:r>
    </w:p>
    <w:p w14:paraId="2EB799D2" w14:textId="60C21512" w:rsidR="00821500" w:rsidRDefault="00FA11EE" w:rsidP="00A04B5C">
      <w:r>
        <w:t>If you do the slow version you get a longer document</w:t>
      </w:r>
      <w:r w:rsidR="003B4316">
        <w:t>,</w:t>
      </w:r>
      <w:r w:rsidR="00821500">
        <w:t xml:space="preserve"> which looks like this:</w:t>
      </w:r>
    </w:p>
    <w:p w14:paraId="5494CB07" w14:textId="77777777" w:rsidR="00821500" w:rsidRDefault="00217BF9" w:rsidP="00A04B5C">
      <w:r>
        <w:rPr>
          <w:noProof/>
        </w:rPr>
        <w:lastRenderedPageBreak/>
        <mc:AlternateContent>
          <mc:Choice Requires="wps">
            <w:drawing>
              <wp:anchor distT="0" distB="0" distL="114300" distR="114300" simplePos="0" relativeHeight="251661312" behindDoc="0" locked="0" layoutInCell="1" allowOverlap="1" wp14:anchorId="4B9810DE" wp14:editId="23CBECEA">
                <wp:simplePos x="0" y="0"/>
                <wp:positionH relativeFrom="column">
                  <wp:posOffset>4733925</wp:posOffset>
                </wp:positionH>
                <wp:positionV relativeFrom="paragraph">
                  <wp:posOffset>47625</wp:posOffset>
                </wp:positionV>
                <wp:extent cx="1171575" cy="2571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1715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56B3E" id="Rectangle 31" o:spid="_x0000_s1026" style="position:absolute;margin-left:372.75pt;margin-top:3.75pt;width:92.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" filled="f" strokecolor="red" strokeweight="1pt"/>
            </w:pict>
          </mc:Fallback>
        </mc:AlternateContent>
      </w:r>
      <w:r w:rsidR="00FA11EE">
        <w:rPr>
          <w:noProof/>
        </w:rPr>
        <w:drawing>
          <wp:inline distT="0" distB="0" distL="0" distR="0" wp14:anchorId="614CA5CC" wp14:editId="54816650">
            <wp:extent cx="5943600" cy="21494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49475"/>
                    </a:xfrm>
                    <a:prstGeom prst="rect">
                      <a:avLst/>
                    </a:prstGeom>
                  </pic:spPr>
                </pic:pic>
              </a:graphicData>
            </a:graphic>
          </wp:inline>
        </w:drawing>
      </w:r>
    </w:p>
    <w:p w14:paraId="6B3DBF28" w14:textId="1F4F8213" w:rsidR="00821500" w:rsidRDefault="00914ABC" w:rsidP="00A04B5C">
      <w:r>
        <w:t xml:space="preserve">The file </w:t>
      </w:r>
      <w:r w:rsidR="00821500">
        <w:t>is quite a bit longer</w:t>
      </w:r>
      <w:r>
        <w:t>,</w:t>
      </w:r>
      <w:r w:rsidR="00821500">
        <w:t xml:space="preserve"> but I have cut the rest </w:t>
      </w:r>
      <w:r>
        <w:t xml:space="preserve">to save </w:t>
      </w:r>
      <w:r w:rsidR="00821500">
        <w:t xml:space="preserve">space.  This has each unique sequence </w:t>
      </w:r>
      <w:r w:rsidR="00FA11EE">
        <w:t xml:space="preserve">with baseline values with no labeling.  </w:t>
      </w:r>
      <w:r w:rsidR="00076F47">
        <w:t>The next columns list</w:t>
      </w:r>
      <w:r w:rsidR="00821500">
        <w:t xml:space="preserve"> a bunch of coefficients</w:t>
      </w:r>
      <w:r w:rsidR="00076F47">
        <w:t>; t</w:t>
      </w:r>
      <w:r w:rsidR="00821500">
        <w:t xml:space="preserve">he coefficients are </w:t>
      </w:r>
      <w:r w:rsidR="00217BF9">
        <w:t xml:space="preserve">for the change in each peak as labeling increases.  </w:t>
      </w:r>
      <w:r w:rsidR="00FA11EE">
        <w:t>Abundance M0 is delta = -(a-ae^(-kt))</w:t>
      </w:r>
      <w:r w:rsidR="00076F47">
        <w:t>.</w:t>
      </w:r>
      <w:r w:rsidR="00FA11EE">
        <w:t xml:space="preserve"> The rest of the abundances are</w:t>
      </w:r>
      <w:r w:rsidR="00217BF9">
        <w:t xml:space="preserve"> third order polynomial</w:t>
      </w:r>
      <w:r w:rsidR="00FA11EE">
        <w:t>s</w:t>
      </w:r>
      <w:r w:rsidR="00217BF9">
        <w:t xml:space="preserve"> </w:t>
      </w:r>
      <w:r w:rsidR="00076F47">
        <w:t>(</w:t>
      </w:r>
      <w:r w:rsidR="00217BF9">
        <w:t>neutromer spacing uses fourth order</w:t>
      </w:r>
      <w:r w:rsidR="00FA11EE">
        <w:t xml:space="preserve"> polynomials</w:t>
      </w:r>
      <w:r w:rsidR="00076F47">
        <w:t>)</w:t>
      </w:r>
      <w:r w:rsidR="00FA11EE">
        <w:t>. None of the polynomials</w:t>
      </w:r>
      <w:r w:rsidR="00217BF9">
        <w:t xml:space="preserve"> include a constant.  They go in order from highest power of x to lowest so for the values in the box the equation is y = -</w:t>
      </w:r>
      <w:r w:rsidR="00A5369D">
        <w:t>724.0911</w:t>
      </w:r>
      <w:r w:rsidR="00217BF9">
        <w:t xml:space="preserve"> * x ^3 </w:t>
      </w:r>
      <w:r w:rsidR="00E76F97">
        <w:t>+ 113.</w:t>
      </w:r>
      <w:r w:rsidR="00A5369D">
        <w:t>682</w:t>
      </w:r>
      <w:r w:rsidR="00E76F97">
        <w:t xml:space="preserve"> * x^2 -</w:t>
      </w:r>
      <w:r w:rsidR="00A5369D">
        <w:t>3.773626</w:t>
      </w:r>
      <w:r w:rsidR="00E76F97">
        <w:t>*x for the M</w:t>
      </w:r>
      <w:r w:rsidR="00FA11EE">
        <w:t>1</w:t>
      </w:r>
      <w:r w:rsidR="00E76F97">
        <w:t xml:space="preserve"> (</w:t>
      </w:r>
      <w:r w:rsidR="00FA11EE">
        <w:t>one</w:t>
      </w:r>
      <w:r w:rsidR="00E76F97">
        <w:t xml:space="preserve"> heavy isotopes peak)</w:t>
      </w:r>
      <w:r w:rsidR="00076F47">
        <w:t>,</w:t>
      </w:r>
      <w:r w:rsidR="00E76F97">
        <w:t xml:space="preserve"> where y is change in signal and x is amount of label.  The neutromer spacing values are </w:t>
      </w:r>
      <w:r w:rsidR="00076F47">
        <w:t xml:space="preserve">listed </w:t>
      </w:r>
      <w:r w:rsidR="00E76F97">
        <w:t>after the abundance values.</w:t>
      </w:r>
    </w:p>
    <w:p w14:paraId="3ADB45C9" w14:textId="61070654" w:rsidR="00E76F97" w:rsidRDefault="00E76F97" w:rsidP="00A04B5C">
      <w:r>
        <w:t xml:space="preserve">The Theoretical curves are </w:t>
      </w:r>
      <w:r w:rsidR="00BD3670">
        <w:t xml:space="preserve">referenced </w:t>
      </w:r>
      <w:r>
        <w:t xml:space="preserve">to the experimental data by sequence and saved as </w:t>
      </w:r>
      <w:r w:rsidR="00A5369D">
        <w:t xml:space="preserve">either </w:t>
      </w:r>
      <w:r w:rsidR="00A5369D" w:rsidRPr="00A5369D">
        <w:t>Combination_of_Experimental_Data_and_Theory</w:t>
      </w:r>
      <w:r w:rsidR="00A5369D">
        <w:t xml:space="preserve"> for Fast DeuteRater or </w:t>
      </w:r>
      <w:r w:rsidR="00A5369D" w:rsidRPr="00A5369D">
        <w:t>Combination_of_Experimental_Data_and_Theoretical_Curves</w:t>
      </w:r>
      <w:r w:rsidR="00A5369D">
        <w:t xml:space="preserve"> for slow DeuteRater.  </w:t>
      </w:r>
      <w:r>
        <w:t>Note: if you look at the neutromer spacing values, they have changed from the theoretical curves.  This is because the experimental data has the charge values, allowing correction of spacing equations by charge.</w:t>
      </w:r>
    </w:p>
    <w:p w14:paraId="6DED8C01" w14:textId="19383A69" w:rsidR="00DE01E3" w:rsidRDefault="00E76F97" w:rsidP="00A04B5C">
      <w:r>
        <w:t xml:space="preserve">The final output produced by the </w:t>
      </w:r>
      <w:r w:rsidR="00F5712E">
        <w:t xml:space="preserve">Isotopomer Calculator is the </w:t>
      </w:r>
      <w:r w:rsidR="00F5712E" w:rsidRPr="00F5712E">
        <w:t>Calculation_of_Fraction_New_Protein</w:t>
      </w:r>
      <w:r w:rsidR="00883CCD">
        <w:t xml:space="preserve"> document.  Most of th</w:t>
      </w:r>
      <w:r w:rsidR="00BD3670">
        <w:t>e contents are</w:t>
      </w:r>
      <w:r w:rsidR="00883CCD">
        <w:t xml:space="preserve"> the same as previous documents</w:t>
      </w:r>
      <w:r w:rsidR="00BD3670">
        <w:t>,</w:t>
      </w:r>
      <w:r w:rsidR="00883CCD">
        <w:t xml:space="preserve"> so you can get all the same data without shifting through multiple documents.  </w:t>
      </w:r>
      <w:r w:rsidR="00445A89">
        <w:t>T</w:t>
      </w:r>
      <w:r w:rsidR="00883CCD">
        <w:t>he differences</w:t>
      </w:r>
      <w:r w:rsidR="00445A89">
        <w:t xml:space="preserve"> are as follows (Note: t</w:t>
      </w:r>
      <w:r w:rsidR="00DE01E3">
        <w:t>h</w:t>
      </w:r>
      <w:r w:rsidR="00445A89">
        <w:t>is</w:t>
      </w:r>
      <w:r w:rsidR="00DE01E3">
        <w:t xml:space="preserve"> discussion is for the slow setting of DeuteRater.  The only difference between slow and fast is </w:t>
      </w:r>
      <w:r w:rsidR="00445A89">
        <w:t xml:space="preserve">that </w:t>
      </w:r>
      <w:r w:rsidR="00DE01E3">
        <w:t>the fast document is smaller, and the maximum values are further to the left.</w:t>
      </w:r>
      <w:r w:rsidR="00445A89">
        <w:t>):</w:t>
      </w:r>
    </w:p>
    <w:p w14:paraId="4D20FC6C" w14:textId="77777777" w:rsidR="00883CCD" w:rsidRDefault="00883CCD" w:rsidP="00A04B5C">
      <w:r>
        <w:rPr>
          <w:noProof/>
        </w:rPr>
        <w:drawing>
          <wp:inline distT="0" distB="0" distL="0" distR="0" wp14:anchorId="033EF7CA" wp14:editId="21B4A300">
            <wp:extent cx="5943600" cy="1350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50010"/>
                    </a:xfrm>
                    <a:prstGeom prst="rect">
                      <a:avLst/>
                    </a:prstGeom>
                  </pic:spPr>
                </pic:pic>
              </a:graphicData>
            </a:graphic>
          </wp:inline>
        </w:drawing>
      </w:r>
    </w:p>
    <w:p w14:paraId="05809108" w14:textId="77777777" w:rsidR="00883CCD" w:rsidRDefault="00883CCD" w:rsidP="00A04B5C">
      <w:r>
        <w:rPr>
          <w:noProof/>
        </w:rPr>
        <w:lastRenderedPageBreak/>
        <w:drawing>
          <wp:inline distT="0" distB="0" distL="0" distR="0" wp14:anchorId="29DE0DB2" wp14:editId="46C03636">
            <wp:extent cx="5943600" cy="1958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58340"/>
                    </a:xfrm>
                    <a:prstGeom prst="rect">
                      <a:avLst/>
                    </a:prstGeom>
                  </pic:spPr>
                </pic:pic>
              </a:graphicData>
            </a:graphic>
          </wp:inline>
        </w:drawing>
      </w:r>
    </w:p>
    <w:p w14:paraId="3048928F" w14:textId="77777777" w:rsidR="00883CCD" w:rsidRDefault="00883CCD" w:rsidP="00A04B5C"/>
    <w:p w14:paraId="6B2B49B2" w14:textId="77777777" w:rsidR="00821500" w:rsidRDefault="00883CCD" w:rsidP="00A04B5C">
      <w:r>
        <w:rPr>
          <w:noProof/>
        </w:rPr>
        <w:drawing>
          <wp:inline distT="0" distB="0" distL="0" distR="0" wp14:anchorId="56EC9992" wp14:editId="4DCC5BB7">
            <wp:extent cx="323850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0" cy="3162300"/>
                    </a:xfrm>
                    <a:prstGeom prst="rect">
                      <a:avLst/>
                    </a:prstGeom>
                  </pic:spPr>
                </pic:pic>
              </a:graphicData>
            </a:graphic>
          </wp:inline>
        </w:drawing>
      </w:r>
    </w:p>
    <w:p w14:paraId="76B71205" w14:textId="747BE276" w:rsidR="00883CCD" w:rsidRDefault="00883CCD" w:rsidP="00A04B5C">
      <w:r>
        <w:t xml:space="preserve">These </w:t>
      </w:r>
      <w:r w:rsidR="00445A89">
        <w:t>figures show</w:t>
      </w:r>
      <w:r>
        <w:t xml:space="preserve"> the columns for abundance.  The first</w:t>
      </w:r>
      <w:r w:rsidR="00445A89">
        <w:t xml:space="preserve"> column</w:t>
      </w:r>
      <w:r>
        <w:t xml:space="preserve"> is the Experimental amount of label (eaol).  You’ll notice that in the header there is a line that reads 0 = .05.  This is because the calculations will error out if 0 is used</w:t>
      </w:r>
      <w:r w:rsidR="00445A89">
        <w:t>,</w:t>
      </w:r>
      <w:r>
        <w:t xml:space="preserve"> so it gives you a calculation using .05 for troubleshooting purposes.  If you want a different number here</w:t>
      </w:r>
      <w:r w:rsidR="00445A89">
        <w:t>,</w:t>
      </w:r>
      <w:r>
        <w:t xml:space="preserve"> </w:t>
      </w:r>
      <w:r w:rsidR="00445A89">
        <w:t xml:space="preserve">enter an </w:t>
      </w:r>
      <w:r>
        <w:t>alter</w:t>
      </w:r>
      <w:r w:rsidR="00445A89">
        <w:t>nate value</w:t>
      </w:r>
      <w:r>
        <w:t xml:space="preserve"> i</w:t>
      </w:r>
      <w:r w:rsidR="00B40235">
        <w:t xml:space="preserve">n the filter menu with option </w:t>
      </w:r>
      <w:r w:rsidR="00B40235" w:rsidRPr="00885744">
        <w:rPr>
          <w:b/>
        </w:rPr>
        <w:t>% labeling to use if no label present</w:t>
      </w:r>
      <w:r w:rsidR="00D727DC">
        <w:t xml:space="preserve">.  </w:t>
      </w:r>
      <w:r w:rsidR="00445A89">
        <w:t>For example, i</w:t>
      </w:r>
      <w:r w:rsidR="00D727DC">
        <w:t>f you desire to be close to zero</w:t>
      </w:r>
      <w:r w:rsidR="00445A89">
        <w:t>,</w:t>
      </w:r>
      <w:r w:rsidR="00D727DC">
        <w:t xml:space="preserve"> enter .0</w:t>
      </w:r>
      <w:r w:rsidR="00A5369D">
        <w:t>1</w:t>
      </w:r>
      <w:r w:rsidR="00D727DC">
        <w:t xml:space="preserve"> or something similar.</w:t>
      </w:r>
      <w:r w:rsidR="00B427CA">
        <w:t xml:space="preserve"> </w:t>
      </w:r>
      <w:r w:rsidR="00A5369D">
        <w:t>You may also give a number clo</w:t>
      </w:r>
      <w:r w:rsidR="009B0272">
        <w:t>se to 0 in the Labeling (Decimal) spot in the Labeling table and the 0= value will never activate.</w:t>
      </w:r>
      <w:r w:rsidR="00B427CA">
        <w:t xml:space="preserve"> </w:t>
      </w:r>
    </w:p>
    <w:p w14:paraId="683B3A6E" w14:textId="4940D76D" w:rsidR="00D727DC" w:rsidRDefault="00CF0D8A" w:rsidP="00A04B5C">
      <w:r>
        <w:t xml:space="preserve">Columns “M0 difference from no labeling theory” to “M4 difference from no labeling theory” </w:t>
      </w:r>
      <w:r w:rsidR="00445A89">
        <w:t xml:space="preserve">list the </w:t>
      </w:r>
      <w:r w:rsidR="00D727DC">
        <w:t>difference</w:t>
      </w:r>
      <w:r w:rsidR="00445A89">
        <w:t>s</w:t>
      </w:r>
      <w:r w:rsidR="00D727DC">
        <w:t xml:space="preserve"> from no labeling theory</w:t>
      </w:r>
      <w:r w:rsidR="00B427CA">
        <w:t xml:space="preserve">.  This is the experimental value subtracted from the baseline for each peak.  </w:t>
      </w:r>
    </w:p>
    <w:p w14:paraId="433D8E77" w14:textId="0F5E3E20" w:rsidR="00F5712E" w:rsidRDefault="00CF0D8A" w:rsidP="00A04B5C">
      <w:r>
        <w:t xml:space="preserve">Columns “M0 delta maximum from eaol” to “M4 delta maximum from eaol” </w:t>
      </w:r>
      <w:r w:rsidR="00B427CA">
        <w:t xml:space="preserve">the maximum label from eaol.  This is the result of putting the labeling value into the coefficients calculated earlier.  </w:t>
      </w:r>
    </w:p>
    <w:p w14:paraId="2B8F326A" w14:textId="2046C509" w:rsidR="00B427CA" w:rsidRDefault="00B427CA" w:rsidP="00A04B5C">
      <w:r>
        <w:lastRenderedPageBreak/>
        <w:t xml:space="preserve">The Fraction new for each peak </w:t>
      </w:r>
      <w:r w:rsidR="004F51CD">
        <w:t xml:space="preserve">results </w:t>
      </w:r>
      <w:r>
        <w:t>from dividing the difference by the maximum</w:t>
      </w:r>
      <w:r w:rsidR="004F51CD">
        <w:t>,</w:t>
      </w:r>
      <w:r>
        <w:t xml:space="preserve"> giving </w:t>
      </w:r>
      <w:r w:rsidR="004F51CD">
        <w:t xml:space="preserve">the </w:t>
      </w:r>
      <w:r>
        <w:t xml:space="preserve">amount of label incorporated.  This is summarized </w:t>
      </w:r>
      <w:r w:rsidR="00CF0D8A">
        <w:t>in”M0 fraction new” to “M4 fraction new”</w:t>
      </w:r>
      <w:r>
        <w:t>.  The average of these values, their standard deviation and a statistic used in further analysis</w:t>
      </w:r>
      <w:r w:rsidR="001E1693">
        <w:t xml:space="preserve"> are listed after</w:t>
      </w:r>
      <w:r>
        <w:t>.  Averag</w:t>
      </w:r>
      <w:r w:rsidR="001E1693">
        <w:t>ing</w:t>
      </w:r>
      <w:r>
        <w:t xml:space="preserve"> is too subject to noise</w:t>
      </w:r>
      <w:r w:rsidR="001E1693">
        <w:t>; a</w:t>
      </w:r>
      <w:r>
        <w:t>bundance uses M0 because it is consistent (always goes down often by a very noticeable amount)</w:t>
      </w:r>
      <w:r w:rsidR="001E1693">
        <w:t>, and</w:t>
      </w:r>
      <w:r>
        <w:t xml:space="preserve"> the other metrics use median</w:t>
      </w:r>
      <w:r w:rsidR="001E1693">
        <w:t>s</w:t>
      </w:r>
      <w:r w:rsidR="00CF0D8A">
        <w:t xml:space="preserve"> to control for noise</w:t>
      </w:r>
      <w:r w:rsidR="00F531A3">
        <w:t>.</w:t>
      </w:r>
    </w:p>
    <w:p w14:paraId="2F8DD56A" w14:textId="4F3C0211" w:rsidR="00BF35E6" w:rsidRDefault="00F531A3" w:rsidP="00A04B5C">
      <w:r>
        <w:t>Of final note are some error metrics. In the lines above you will notice some fraction new values are words</w:t>
      </w:r>
      <w:r w:rsidR="001E1693">
        <w:t>,</w:t>
      </w:r>
      <w:r>
        <w:t xml:space="preserve"> not numbers.  This is due to a filter cut off on </w:t>
      </w:r>
      <w:r w:rsidR="00DA7FAA">
        <w:t xml:space="preserve">the </w:t>
      </w:r>
      <w:r>
        <w:t xml:space="preserve">possible amount of change to prevent noise from interfering. The neutromer spacing </w:t>
      </w:r>
      <w:r w:rsidR="00CF0D8A">
        <w:t xml:space="preserve">section of the </w:t>
      </w:r>
      <w:r w:rsidR="001D1928">
        <w:t xml:space="preserve">file </w:t>
      </w:r>
      <w:r>
        <w:t>has some columns called “Final” which are the same as their fraction new, but report if the point was an outlier</w:t>
      </w:r>
      <w:r w:rsidR="006D757E">
        <w:t xml:space="preserve"> </w:t>
      </w:r>
      <w:r w:rsidR="00CF0D8A">
        <w:t>based on a Median Absolute Deviation test</w:t>
      </w:r>
      <w:r>
        <w:t xml:space="preserve">.  Finally, if using both abundance and neutromer spacing, the combined </w:t>
      </w:r>
      <w:r w:rsidR="001D1928">
        <w:t xml:space="preserve">file </w:t>
      </w:r>
      <w:r>
        <w:t>will have a column containing all points it combined.  It will contain the fraction new values in order from the first abundance</w:t>
      </w:r>
      <w:r w:rsidR="00BF35E6">
        <w:t xml:space="preserve"> peak to the last neutromer spacing.  If a number is missing</w:t>
      </w:r>
      <w:r w:rsidR="001D1928">
        <w:t>,</w:t>
      </w:r>
      <w:r w:rsidR="00BF35E6">
        <w:t xml:space="preserve"> it was not included</w:t>
      </w:r>
      <w:r w:rsidR="00CF0D8A">
        <w:t xml:space="preserve"> again due to a Medain Absolute Deviation test for outliers</w:t>
      </w:r>
      <w:r w:rsidR="00BF35E6">
        <w:t>.</w:t>
      </w:r>
    </w:p>
    <w:p w14:paraId="6F41133B" w14:textId="0D51FA84" w:rsidR="00DE01E3" w:rsidRDefault="00DE01E3" w:rsidP="00A04B5C">
      <w:r>
        <w:t xml:space="preserve">There is </w:t>
      </w:r>
      <w:r w:rsidR="001D1928">
        <w:t xml:space="preserve">a </w:t>
      </w:r>
      <w:r>
        <w:t>potential for one more type of file.  This file is named “Peptides Removed for too much Label.csv”</w:t>
      </w:r>
      <w:r w:rsidR="001D1928">
        <w:t>,</w:t>
      </w:r>
      <w:r w:rsidR="00F73179">
        <w:t xml:space="preserve"> </w:t>
      </w:r>
      <w:r w:rsidR="001D1928">
        <w:t>which</w:t>
      </w:r>
      <w:r w:rsidR="00F73179">
        <w:t xml:space="preserve"> </w:t>
      </w:r>
      <w:r w:rsidR="001D1928">
        <w:t xml:space="preserve">contains columns that </w:t>
      </w:r>
      <w:r w:rsidR="00F73179">
        <w:t>look like this:</w:t>
      </w:r>
    </w:p>
    <w:p w14:paraId="2E8BA277" w14:textId="77777777" w:rsidR="00DE01E3" w:rsidRDefault="00F73179" w:rsidP="00A04B5C">
      <w:r>
        <w:rPr>
          <w:noProof/>
        </w:rPr>
        <w:drawing>
          <wp:inline distT="0" distB="0" distL="0" distR="0" wp14:anchorId="33E767FA" wp14:editId="4F8CBC42">
            <wp:extent cx="22479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7900" cy="3009900"/>
                    </a:xfrm>
                    <a:prstGeom prst="rect">
                      <a:avLst/>
                    </a:prstGeom>
                  </pic:spPr>
                </pic:pic>
              </a:graphicData>
            </a:graphic>
          </wp:inline>
        </w:drawing>
      </w:r>
    </w:p>
    <w:p w14:paraId="3DE47597" w14:textId="078BADF0" w:rsidR="00F73179" w:rsidRDefault="00F73179" w:rsidP="00A04B5C">
      <w:r>
        <w:t xml:space="preserve">This is for peptides whose amount of labeling grew to the point of removing the M0 peak.  Since </w:t>
      </w:r>
      <w:r w:rsidR="006F1A88">
        <w:t xml:space="preserve">there are several assumptions that require M0, if </w:t>
      </w:r>
      <w:r w:rsidR="001D1928">
        <w:t xml:space="preserve">the </w:t>
      </w:r>
      <w:r w:rsidR="006F1A88">
        <w:t>labeling is high enough to remove that peak</w:t>
      </w:r>
      <w:r w:rsidR="001D1928">
        <w:t>,</w:t>
      </w:r>
      <w:r w:rsidR="006F1A88">
        <w:t xml:space="preserve"> the peptide is discarded.  Fast DeuteRater indicates which label you entered was too high, </w:t>
      </w:r>
      <w:r w:rsidR="001D1928">
        <w:t xml:space="preserve">while </w:t>
      </w:r>
      <w:r w:rsidR="006F1A88">
        <w:t>slow DeuteRater indicates which step on its way to maximum labeling caused the problem.</w:t>
      </w:r>
    </w:p>
    <w:p w14:paraId="007FEAD7" w14:textId="1D044B09" w:rsidR="004E4E8F" w:rsidRDefault="001D1928" w:rsidP="00A04B5C">
      <w:r>
        <w:t>T</w:t>
      </w:r>
      <w:r w:rsidR="00BF35E6">
        <w:t>he output files generated by the Rate Analysis button</w:t>
      </w:r>
      <w:r>
        <w:t xml:space="preserve"> are described below</w:t>
      </w:r>
      <w:r w:rsidR="00BF35E6">
        <w:t>.</w:t>
      </w:r>
    </w:p>
    <w:p w14:paraId="38F732B4" w14:textId="49E7D1E0" w:rsidR="008A7C1A" w:rsidRDefault="008A7C1A" w:rsidP="00A04B5C">
      <w:r>
        <w:t xml:space="preserve">The first output is only present when a Bias Calculation other than “None” was selected in the Settings menu.  </w:t>
      </w:r>
      <w:r w:rsidR="009D0BFA">
        <w:t xml:space="preserve">The file name is </w:t>
      </w:r>
      <w:r w:rsidR="009D0BFA">
        <w:t>[Analysis_Type]_</w:t>
      </w:r>
      <w:r w:rsidR="009D0BFA" w:rsidRPr="009D0BFA">
        <w:t xml:space="preserve"> bias_corrected</w:t>
      </w:r>
      <w:r w:rsidR="009D0BFA">
        <w:t>.csv</w:t>
      </w:r>
      <w:r w:rsidR="009D0BFA" w:rsidRPr="009D0BFA">
        <w:t xml:space="preserve"> </w:t>
      </w:r>
      <w:r w:rsidR="009D0BFA">
        <w:t>where [Analysis Type] is Abundance, neutromer spacing or Combined</w:t>
      </w:r>
      <w:r w:rsidR="009D0BFA">
        <w:t>.  The file will look like this:</w:t>
      </w:r>
    </w:p>
    <w:p w14:paraId="5D6B5571" w14:textId="0FAD707F" w:rsidR="009D0BFA" w:rsidRDefault="009D0BFA" w:rsidP="00A04B5C">
      <w:r>
        <w:rPr>
          <w:noProof/>
        </w:rPr>
        <w:lastRenderedPageBreak/>
        <w:drawing>
          <wp:inline distT="0" distB="0" distL="0" distR="0" wp14:anchorId="0BC181F2" wp14:editId="19A2D12C">
            <wp:extent cx="4686300" cy="1952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6300" cy="1952625"/>
                    </a:xfrm>
                    <a:prstGeom prst="rect">
                      <a:avLst/>
                    </a:prstGeom>
                  </pic:spPr>
                </pic:pic>
              </a:graphicData>
            </a:graphic>
          </wp:inline>
        </w:drawing>
      </w:r>
    </w:p>
    <w:p w14:paraId="163F3790" w14:textId="4BD01E02" w:rsidR="009D0BFA" w:rsidRDefault="009D0BFA" w:rsidP="00A04B5C">
      <w:r>
        <w:t xml:space="preserve">It contains filename, protein id and name, sequence, turnover number and the standard deviation.  This is all the data taken on into the next step of the calculation. </w:t>
      </w:r>
    </w:p>
    <w:p w14:paraId="4660EA6F" w14:textId="03C07749" w:rsidR="004E4E8F" w:rsidRDefault="004E4E8F" w:rsidP="00A04B5C">
      <w:r>
        <w:t xml:space="preserve">The </w:t>
      </w:r>
      <w:r w:rsidR="008A7C1A">
        <w:t>second</w:t>
      </w:r>
      <w:r w:rsidR="008A7C1A">
        <w:t xml:space="preserve"> </w:t>
      </w:r>
      <w:r>
        <w:t>output is conditional on doing the roll-up.  If you selected this setting there will be files labeled [Analysis_Type]_Protein_Roll_Up</w:t>
      </w:r>
      <w:r w:rsidR="001D1928">
        <w:t>,</w:t>
      </w:r>
      <w:r>
        <w:t xml:space="preserve"> where [Analysis Type] is Abundance, neutromer spacing or Combined.  When you open your file it will look </w:t>
      </w:r>
      <w:r w:rsidR="001D1928">
        <w:t xml:space="preserve">similar to </w:t>
      </w:r>
      <w:r>
        <w:t>this:</w:t>
      </w:r>
    </w:p>
    <w:p w14:paraId="0F0E843D" w14:textId="77777777" w:rsidR="00AB2A0A" w:rsidRDefault="006F1A88" w:rsidP="00A04B5C">
      <w:r>
        <w:rPr>
          <w:noProof/>
        </w:rPr>
        <w:drawing>
          <wp:inline distT="0" distB="0" distL="0" distR="0" wp14:anchorId="651F1308" wp14:editId="7429F8B0">
            <wp:extent cx="5819775" cy="1533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9775" cy="1533525"/>
                    </a:xfrm>
                    <a:prstGeom prst="rect">
                      <a:avLst/>
                    </a:prstGeom>
                  </pic:spPr>
                </pic:pic>
              </a:graphicData>
            </a:graphic>
          </wp:inline>
        </w:drawing>
      </w:r>
    </w:p>
    <w:p w14:paraId="3AF3C3EB" w14:textId="4AE66A3A" w:rsidR="00F5712E" w:rsidRDefault="00380E6C" w:rsidP="00A04B5C">
      <w:r>
        <w:t>T</w:t>
      </w:r>
      <w:r w:rsidR="006F1A88">
        <w:t xml:space="preserve">ime </w:t>
      </w:r>
      <w:r w:rsidR="004E4E8F">
        <w:t xml:space="preserve">is the </w:t>
      </w:r>
      <w:r w:rsidR="006F1A88">
        <w:t>time</w:t>
      </w:r>
      <w:r w:rsidR="004E4E8F">
        <w:t xml:space="preserve"> the protein came from, protein ID </w:t>
      </w:r>
      <w:r w:rsidR="005D1AAE">
        <w:t>gives the accession number</w:t>
      </w:r>
      <w:r w:rsidR="004E4E8F">
        <w:t xml:space="preserve">, </w:t>
      </w:r>
      <w:r w:rsidR="005D1AAE">
        <w:t xml:space="preserve">protein </w:t>
      </w:r>
      <w:r w:rsidR="006F1A88">
        <w:t>name is the common name,</w:t>
      </w:r>
      <w:r w:rsidR="00AB2A0A">
        <w:t xml:space="preserve"> fraction new is the median fraction new for that protein in that file, </w:t>
      </w:r>
      <w:r w:rsidR="005D1AAE">
        <w:t xml:space="preserve">and </w:t>
      </w:r>
      <w:r w:rsidR="00AB2A0A">
        <w:t>std. dev. is the standard dev</w:t>
      </w:r>
      <w:r w:rsidR="005D1AAE">
        <w:t>iation</w:t>
      </w:r>
      <w:r w:rsidR="00AB2A0A">
        <w:t xml:space="preserve"> for that protein in that file.  </w:t>
      </w:r>
      <w:r w:rsidR="005437BB">
        <w:t>N</w:t>
      </w:r>
      <w:r w:rsidR="00AB2A0A">
        <w:t>umber of peptides is the total number of peptides</w:t>
      </w:r>
      <w:r w:rsidR="006F1A88">
        <w:t xml:space="preserve"> after the outlier check</w:t>
      </w:r>
      <w:r w:rsidR="00491048">
        <w:t xml:space="preserve"> (Median Absolute Deviation)</w:t>
      </w:r>
      <w:r w:rsidR="00AB2A0A">
        <w:t xml:space="preserve">, while unique </w:t>
      </w:r>
      <w:r w:rsidR="005437BB">
        <w:t xml:space="preserve">lists </w:t>
      </w:r>
      <w:r w:rsidR="00AB2A0A">
        <w:t>only those with unique sequences</w:t>
      </w:r>
      <w:r w:rsidR="006F1A88">
        <w:t xml:space="preserve"> that remain after the outlier check</w:t>
      </w:r>
      <w:r w:rsidR="00AB2A0A">
        <w:t xml:space="preserve">.  </w:t>
      </w:r>
      <w:r w:rsidR="006F1A88">
        <w:t xml:space="preserve">The far right </w:t>
      </w:r>
      <w:r w:rsidR="00E5003F">
        <w:t xml:space="preserve">columns </w:t>
      </w:r>
      <w:r w:rsidR="006F1A88">
        <w:t xml:space="preserve">show the </w:t>
      </w:r>
      <w:r w:rsidR="00E5003F">
        <w:t xml:space="preserve">number </w:t>
      </w:r>
      <w:r w:rsidR="006F1A88">
        <w:t xml:space="preserve">of sequences before and after the outlier check.  Keep in mind </w:t>
      </w:r>
      <w:r w:rsidR="00395880">
        <w:t xml:space="preserve">that </w:t>
      </w:r>
      <w:r w:rsidR="006F1A88">
        <w:t xml:space="preserve">charge states </w:t>
      </w:r>
      <w:r w:rsidR="00395880">
        <w:t xml:space="preserve">have </w:t>
      </w:r>
      <w:r w:rsidR="006F1A88">
        <w:t xml:space="preserve">not </w:t>
      </w:r>
      <w:r w:rsidR="00395880">
        <w:t xml:space="preserve">been </w:t>
      </w:r>
      <w:r w:rsidR="006F1A88">
        <w:t>combined yet, so some of the measurements represent the same protein seen in different charge states</w:t>
      </w:r>
      <w:r w:rsidR="00AB2A0A">
        <w:t>.  All analysis methods produce files of this form.</w:t>
      </w:r>
    </w:p>
    <w:p w14:paraId="34AFEB35" w14:textId="51950016" w:rsidR="00AB2A0A" w:rsidRDefault="00AB2A0A" w:rsidP="00A04B5C">
      <w:r>
        <w:t>The final rate output</w:t>
      </w:r>
      <w:r w:rsidR="00395880">
        <w:t xml:space="preserve"> file</w:t>
      </w:r>
      <w:r>
        <w:t xml:space="preserve">, called Final_{}_Rates, </w:t>
      </w:r>
      <w:r w:rsidR="00491048">
        <w:t xml:space="preserve">(or Final_{}_Rates_Roll_Up if roll up was performed) </w:t>
      </w:r>
      <w:r>
        <w:t>where {} is Abundance, neutromer spacing or Combined</w:t>
      </w:r>
      <w:r w:rsidR="00395880">
        <w:t>,</w:t>
      </w:r>
      <w:r>
        <w:t xml:space="preserve"> look</w:t>
      </w:r>
      <w:r w:rsidR="00395880">
        <w:t>s</w:t>
      </w:r>
      <w:r>
        <w:t xml:space="preserve"> </w:t>
      </w:r>
      <w:r w:rsidR="00395880">
        <w:t xml:space="preserve">similar to </w:t>
      </w:r>
      <w:r>
        <w:t>this:</w:t>
      </w:r>
    </w:p>
    <w:p w14:paraId="5BDF2C1D" w14:textId="77777777" w:rsidR="00F5712E" w:rsidRDefault="002F745D" w:rsidP="00A04B5C">
      <w:r>
        <w:rPr>
          <w:noProof/>
        </w:rPr>
        <w:lastRenderedPageBreak/>
        <w:drawing>
          <wp:inline distT="0" distB="0" distL="0" distR="0" wp14:anchorId="09366F87" wp14:editId="08613DA0">
            <wp:extent cx="5943600" cy="23488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48865"/>
                    </a:xfrm>
                    <a:prstGeom prst="rect">
                      <a:avLst/>
                    </a:prstGeom>
                  </pic:spPr>
                </pic:pic>
              </a:graphicData>
            </a:graphic>
          </wp:inline>
        </w:drawing>
      </w:r>
    </w:p>
    <w:p w14:paraId="1BAC48E7" w14:textId="5B0C5C94" w:rsidR="00E104C4" w:rsidRDefault="00AB2A0A" w:rsidP="00A04B5C">
      <w:r>
        <w:t>The protein ID</w:t>
      </w:r>
      <w:r w:rsidR="004967F4">
        <w:t xml:space="preserve"> is the accession number</w:t>
      </w:r>
      <w:r w:rsidR="00491048">
        <w:t xml:space="preserve"> or other identifier provide for the protein</w:t>
      </w:r>
      <w:r w:rsidR="002F745D">
        <w:t xml:space="preserve">, </w:t>
      </w:r>
      <w:r w:rsidR="004967F4">
        <w:t xml:space="preserve">and </w:t>
      </w:r>
      <w:r w:rsidR="002F745D">
        <w:t>Protein name is the common name</w:t>
      </w:r>
      <w:r>
        <w:t xml:space="preserve">.  The rate </w:t>
      </w:r>
      <w:r w:rsidR="004967F4">
        <w:t xml:space="preserve">lists </w:t>
      </w:r>
      <w:r>
        <w:t>the k value</w:t>
      </w:r>
      <w:r w:rsidR="004967F4">
        <w:t>s</w:t>
      </w:r>
      <w:r>
        <w:t xml:space="preserve"> </w:t>
      </w:r>
      <w:r w:rsidR="004967F4">
        <w:t xml:space="preserve">from </w:t>
      </w:r>
      <w:r>
        <w:t xml:space="preserve">the formula labeling = </w:t>
      </w:r>
      <w:r w:rsidR="002F745D">
        <w:t>a</w:t>
      </w:r>
      <w:r>
        <w:t xml:space="preserve">- e^(-k*time).  Effectively it is change per unit of time.  </w:t>
      </w:r>
      <w:r w:rsidR="002F745D">
        <w:t xml:space="preserve">Asymptote is </w:t>
      </w:r>
      <w:r w:rsidR="004967F4">
        <w:t>“</w:t>
      </w:r>
      <w:r w:rsidR="002F745D">
        <w:t>a</w:t>
      </w:r>
      <w:r w:rsidR="004967F4">
        <w:t>”</w:t>
      </w:r>
      <w:r w:rsidR="002F745D">
        <w:t xml:space="preserve"> </w:t>
      </w:r>
      <w:r w:rsidR="004967F4">
        <w:t xml:space="preserve">from </w:t>
      </w:r>
      <w:r w:rsidR="002F745D">
        <w:t xml:space="preserve">the rate equation.  </w:t>
      </w:r>
      <w:r>
        <w:t xml:space="preserve">Std. dev and 95% Confidence </w:t>
      </w:r>
      <w:r w:rsidR="004967F4">
        <w:t xml:space="preserve">list </w:t>
      </w:r>
      <w:r>
        <w:t>the standard deviation</w:t>
      </w:r>
      <w:r w:rsidR="004967F4">
        <w:t>s</w:t>
      </w:r>
      <w:r>
        <w:t xml:space="preserve"> and 95% confidence interval</w:t>
      </w:r>
      <w:r w:rsidR="004967F4">
        <w:t>s</w:t>
      </w:r>
      <w:r>
        <w:t xml:space="preserve"> of the prediction</w:t>
      </w:r>
      <w:r w:rsidR="004967F4">
        <w:t xml:space="preserve">s </w:t>
      </w:r>
      <w:r>
        <w:t>of k.</w:t>
      </w:r>
      <w:r w:rsidR="00E104C4">
        <w:t xml:space="preserve">  The number of measurements </w:t>
      </w:r>
      <w:r w:rsidR="004967F4">
        <w:t xml:space="preserve">gives </w:t>
      </w:r>
      <w:r w:rsidR="00E104C4">
        <w:t xml:space="preserve">the total </w:t>
      </w:r>
      <w:r w:rsidR="007D41BB">
        <w:t xml:space="preserve">number of </w:t>
      </w:r>
      <w:r w:rsidR="00E104C4">
        <w:t xml:space="preserve">measurements for this protein through all files.  </w:t>
      </w:r>
      <w:r w:rsidR="007D41BB">
        <w:t>U</w:t>
      </w:r>
      <w:r w:rsidR="00E104C4">
        <w:t xml:space="preserve">nique peptides </w:t>
      </w:r>
      <w:r w:rsidR="007D41BB">
        <w:t xml:space="preserve">shows </w:t>
      </w:r>
      <w:r w:rsidR="00E104C4">
        <w:t>how many unique sequences were used (this discounts things like different charge states and the same sequence in multiple files</w:t>
      </w:r>
      <w:r w:rsidR="00422D8F">
        <w:t xml:space="preserve">, </w:t>
      </w:r>
      <w:r w:rsidR="00E104C4">
        <w:t xml:space="preserve">which are </w:t>
      </w:r>
      <w:r w:rsidR="00422D8F">
        <w:t xml:space="preserve">all </w:t>
      </w:r>
      <w:r w:rsidR="00E104C4">
        <w:t>included in number of measurements</w:t>
      </w:r>
      <w:r w:rsidR="00422D8F">
        <w:t>)</w:t>
      </w:r>
      <w:r w:rsidR="00E104C4">
        <w:t xml:space="preserve">.  </w:t>
      </w:r>
      <w:r w:rsidR="002F745D">
        <w:t>Problems indicate problems the fitter had</w:t>
      </w:r>
      <w:r w:rsidR="00422D8F">
        <w:t xml:space="preserve"> with the data</w:t>
      </w:r>
      <w:r w:rsidR="002F745D">
        <w:t>.  The most common is an optimize warning</w:t>
      </w:r>
      <w:r w:rsidR="00422D8F">
        <w:t xml:space="preserve"> </w:t>
      </w:r>
      <w:r w:rsidR="00491048">
        <w:t>which is written as “OptimizeWarning: fit is not optimal”</w:t>
      </w:r>
      <w:r w:rsidR="008A12DB">
        <w:t xml:space="preserve"> in the problems column</w:t>
      </w:r>
      <w:r w:rsidR="002F745D">
        <w:t>, meaning</w:t>
      </w:r>
      <w:r w:rsidR="00422D8F">
        <w:t xml:space="preserve"> an </w:t>
      </w:r>
      <w:r w:rsidR="002F745D">
        <w:t>optimal fit could not be found within the constraints</w:t>
      </w:r>
      <w:r w:rsidR="00422D8F">
        <w:t>;</w:t>
      </w:r>
      <w:r w:rsidR="002F745D">
        <w:t xml:space="preserve"> check the graph to see how </w:t>
      </w:r>
      <w:r w:rsidR="00422D8F">
        <w:t>non</w:t>
      </w:r>
      <w:r w:rsidR="002F745D">
        <w:t xml:space="preserve">-optimal it is before trusting the </w:t>
      </w:r>
      <w:r w:rsidR="00422D8F">
        <w:t>k value</w:t>
      </w:r>
      <w:r w:rsidR="002F745D">
        <w:t xml:space="preserve">.  </w:t>
      </w:r>
      <w:r w:rsidR="00422D8F">
        <w:t>Another warning  indicates</w:t>
      </w:r>
      <w:r w:rsidR="002F745D">
        <w:t xml:space="preserve"> that the program could not find a and k.  </w:t>
      </w:r>
      <w:r w:rsidR="008A12DB">
        <w:t xml:space="preserve">This shows up as “a fit could not be found” in the problems column and “(value) could not be determined” in the rate, asymptote, std. dev. and 95%  C.I. columns, with value being the appropriate column name.  </w:t>
      </w:r>
      <w:r w:rsidR="002F745D">
        <w:t>This generally only happens in variable asymptote fittings.</w:t>
      </w:r>
      <w:r w:rsidR="00E104C4">
        <w:t xml:space="preserve">  Half-life is the half-life of the protein</w:t>
      </w:r>
      <w:r w:rsidR="00B839F4">
        <w:t xml:space="preserve"> in whatever time units you provided in the labeling table</w:t>
      </w:r>
      <w:r w:rsidR="00E104C4">
        <w:t>.</w:t>
      </w:r>
    </w:p>
    <w:p w14:paraId="3B757CC4" w14:textId="2381F80C" w:rsidR="00E104C4" w:rsidRDefault="00E104C4" w:rsidP="00A04B5C">
      <w:r>
        <w:t xml:space="preserve">The </w:t>
      </w:r>
      <w:r w:rsidR="00F24D5E">
        <w:t xml:space="preserve">graph </w:t>
      </w:r>
      <w:r>
        <w:t xml:space="preserve">output </w:t>
      </w:r>
      <w:r w:rsidR="00F24D5E">
        <w:t xml:space="preserve">files </w:t>
      </w:r>
      <w:r>
        <w:t xml:space="preserve">are in the graph folders created in the output folder.  These are pdfs named by protein ID.  </w:t>
      </w:r>
    </w:p>
    <w:p w14:paraId="2540438C" w14:textId="7860A534" w:rsidR="00E104C4" w:rsidRDefault="00E104C4" w:rsidP="00A04B5C">
      <w:r>
        <w:t xml:space="preserve">If roll up is left off the graph will look </w:t>
      </w:r>
      <w:r w:rsidR="00F24D5E">
        <w:t xml:space="preserve">something </w:t>
      </w:r>
      <w:r>
        <w:t>like this:</w:t>
      </w:r>
    </w:p>
    <w:p w14:paraId="2D6C0B42" w14:textId="77777777" w:rsidR="00E104C4" w:rsidRDefault="00272184" w:rsidP="00A04B5C">
      <w:r>
        <w:rPr>
          <w:noProof/>
        </w:rPr>
        <w:lastRenderedPageBreak/>
        <w:drawing>
          <wp:inline distT="0" distB="0" distL="0" distR="0" wp14:anchorId="1585E3B7" wp14:editId="4C7DACFC">
            <wp:extent cx="3311958" cy="25812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0469" cy="2587908"/>
                    </a:xfrm>
                    <a:prstGeom prst="rect">
                      <a:avLst/>
                    </a:prstGeom>
                  </pic:spPr>
                </pic:pic>
              </a:graphicData>
            </a:graphic>
          </wp:inline>
        </w:drawing>
      </w:r>
    </w:p>
    <w:p w14:paraId="24F89BB3" w14:textId="4C159EF4" w:rsidR="00E104C4" w:rsidRDefault="00E104C4" w:rsidP="00A04B5C">
      <w:r>
        <w:t xml:space="preserve">If roll up is selected the graph </w:t>
      </w:r>
      <w:r w:rsidR="00F24D5E">
        <w:t xml:space="preserve">will instead look something </w:t>
      </w:r>
      <w:r>
        <w:t>like this:</w:t>
      </w:r>
    </w:p>
    <w:p w14:paraId="7079E8C2" w14:textId="77777777" w:rsidR="00E104C4" w:rsidRDefault="00E104C4" w:rsidP="00A04B5C">
      <w:r>
        <w:rPr>
          <w:noProof/>
        </w:rPr>
        <w:drawing>
          <wp:inline distT="0" distB="0" distL="0" distR="0" wp14:anchorId="0C6220A8" wp14:editId="2B8B9018">
            <wp:extent cx="3390900" cy="26112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01701" cy="2619601"/>
                    </a:xfrm>
                    <a:prstGeom prst="rect">
                      <a:avLst/>
                    </a:prstGeom>
                  </pic:spPr>
                </pic:pic>
              </a:graphicData>
            </a:graphic>
          </wp:inline>
        </w:drawing>
      </w:r>
    </w:p>
    <w:p w14:paraId="0FE3464D" w14:textId="66AD0D82" w:rsidR="00E104C4" w:rsidRDefault="00E104C4" w:rsidP="00A04B5C">
      <w:r>
        <w:t xml:space="preserve">Both graphs have the same data, but differ in </w:t>
      </w:r>
      <w:r w:rsidR="00F24D5E">
        <w:t xml:space="preserve">displaying </w:t>
      </w:r>
      <w:r w:rsidR="00272184">
        <w:t xml:space="preserve">one point with an error bar or simply many points to fit the graph.  The </w:t>
      </w:r>
      <w:r w:rsidR="00F24D5E">
        <w:t xml:space="preserve">solid </w:t>
      </w:r>
      <w:r w:rsidR="00272184">
        <w:t xml:space="preserve">black line is the rate, </w:t>
      </w:r>
      <w:r w:rsidR="00F24D5E">
        <w:t xml:space="preserve">and </w:t>
      </w:r>
      <w:r w:rsidR="00272184">
        <w:t xml:space="preserve">the red dots are the points.  In a roll-up graph the points have error bars.  The black dotted lines </w:t>
      </w:r>
      <w:r w:rsidR="00F24D5E">
        <w:t xml:space="preserve">indicate </w:t>
      </w:r>
      <w:r w:rsidR="00272184">
        <w:t xml:space="preserve">the 95% confidence interval for the rate.  </w:t>
      </w:r>
    </w:p>
    <w:p w14:paraId="1D0CBA23" w14:textId="4D61D7A8" w:rsidR="00272184" w:rsidRDefault="00272184" w:rsidP="00A04B5C">
      <w:r>
        <w:t>WARNING: The error</w:t>
      </w:r>
      <w:r w:rsidR="00F24D5E">
        <w:t>s</w:t>
      </w:r>
      <w:r>
        <w:t xml:space="preserve"> </w:t>
      </w:r>
      <w:r w:rsidR="00F24D5E">
        <w:t xml:space="preserve">are </w:t>
      </w:r>
      <w:r>
        <w:t>for the k value</w:t>
      </w:r>
      <w:r w:rsidR="00F24D5E">
        <w:t>,</w:t>
      </w:r>
      <w:r>
        <w:t xml:space="preserve"> which does not affect the intercept or asymptote of the graph.  Thus the error lines will be closer around th</w:t>
      </w:r>
      <w:r w:rsidR="00F24D5E">
        <w:t>e intercept and asymptote,</w:t>
      </w:r>
      <w:r>
        <w:t xml:space="preserve"> and </w:t>
      </w:r>
      <w:r w:rsidR="00F24D5E">
        <w:t xml:space="preserve">may </w:t>
      </w:r>
      <w:r>
        <w:t xml:space="preserve">seem far smaller than they actually are. </w:t>
      </w:r>
      <w:r w:rsidR="00F24D5E">
        <w:t>Interpret the graphs with caution</w:t>
      </w:r>
      <w:r w:rsidR="00A82EE2">
        <w:t>.</w:t>
      </w:r>
    </w:p>
    <w:p w14:paraId="0C4D931B" w14:textId="3DBCBB32" w:rsidR="00B839F4" w:rsidRDefault="00B839F4" w:rsidP="00A04B5C">
      <w:r>
        <w:t>WARNING: Even with the filter</w:t>
      </w:r>
      <w:r w:rsidR="008A12DB">
        <w:t>s</w:t>
      </w:r>
      <w:r>
        <w:t>, bad points can make it through.  The rates can be heavily skewed by errors that agree well.  Often this takes the form of a time</w:t>
      </w:r>
      <w:r w:rsidR="00EC7799">
        <w:t xml:space="preserve"> </w:t>
      </w:r>
      <w:r>
        <w:t>point with few values and two of the bad points are the same id in different charge states (</w:t>
      </w:r>
      <w:r w:rsidR="00EC7799">
        <w:t>w</w:t>
      </w:r>
      <w:r>
        <w:t xml:space="preserve">hich agree very well in most cases).  Check for these sorts of problems before fully trusting the data.  The bad points should be very obvious </w:t>
      </w:r>
      <w:r w:rsidR="00EC7799">
        <w:t xml:space="preserve">to the </w:t>
      </w:r>
      <w:r>
        <w:t>eye.</w:t>
      </w:r>
    </w:p>
    <w:p w14:paraId="05C8E0F6" w14:textId="77777777" w:rsidR="00EC7799" w:rsidRDefault="00EC7799" w:rsidP="00A04B5C"/>
    <w:p w14:paraId="066AF2B8" w14:textId="4FEE3CE8" w:rsidR="00EC7799" w:rsidRDefault="00EC7799" w:rsidP="00A04B5C">
      <w:r>
        <w:lastRenderedPageBreak/>
        <w:t>Other files:</w:t>
      </w:r>
    </w:p>
    <w:p w14:paraId="0794D498" w14:textId="77777777" w:rsidR="005B08BE" w:rsidRDefault="005B08BE" w:rsidP="00A04B5C">
      <w:r w:rsidRPr="005B08BE">
        <w:t>Time_and_Labeling_Data</w:t>
      </w:r>
      <w:r>
        <w:t xml:space="preserve"> is simply the labeling table:</w:t>
      </w:r>
    </w:p>
    <w:p w14:paraId="73AC70E8" w14:textId="77777777" w:rsidR="00272184" w:rsidRDefault="005B08BE" w:rsidP="00A04B5C">
      <w:r>
        <w:rPr>
          <w:noProof/>
        </w:rPr>
        <w:drawing>
          <wp:inline distT="0" distB="0" distL="0" distR="0" wp14:anchorId="2423B200" wp14:editId="08707635">
            <wp:extent cx="2124075" cy="2228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24075" cy="2228850"/>
                    </a:xfrm>
                    <a:prstGeom prst="rect">
                      <a:avLst/>
                    </a:prstGeom>
                  </pic:spPr>
                </pic:pic>
              </a:graphicData>
            </a:graphic>
          </wp:inline>
        </w:drawing>
      </w:r>
    </w:p>
    <w:p w14:paraId="39745C22" w14:textId="7A7039F9" w:rsidR="005B08BE" w:rsidRDefault="005B08BE" w:rsidP="00A04B5C">
      <w:r>
        <w:t xml:space="preserve">This serves as a reference for you and is </w:t>
      </w:r>
      <w:r w:rsidR="00EC7799">
        <w:t xml:space="preserve">also </w:t>
      </w:r>
      <w:r>
        <w:t>used by the Rate Calculator button.</w:t>
      </w:r>
    </w:p>
    <w:p w14:paraId="3FFF54E6" w14:textId="4E273DFF" w:rsidR="005B08BE" w:rsidRDefault="005B08BE" w:rsidP="00A04B5C">
      <w:r>
        <w:t>Settings</w:t>
      </w:r>
      <w:r w:rsidR="00C05DEB">
        <w:t>_{}</w:t>
      </w:r>
      <w:r>
        <w:t xml:space="preserve"> </w:t>
      </w:r>
      <w:r w:rsidR="00EC7294">
        <w:t>(</w:t>
      </w:r>
      <w:r w:rsidR="00C05DEB">
        <w:t xml:space="preserve">where {} </w:t>
      </w:r>
      <w:r w:rsidR="00EC7294">
        <w:t xml:space="preserve">is either </w:t>
      </w:r>
      <w:r w:rsidR="00C05DEB">
        <w:t xml:space="preserve">Extraction, Isotope_Analysis, </w:t>
      </w:r>
      <w:r w:rsidR="00EC7294">
        <w:t xml:space="preserve">or </w:t>
      </w:r>
      <w:r w:rsidR="00C05DEB">
        <w:t>Rate_Analysis</w:t>
      </w:r>
      <w:r w:rsidR="00EC7294">
        <w:t xml:space="preserve">):  </w:t>
      </w:r>
      <w:r w:rsidR="00C05DEB">
        <w:t>These</w:t>
      </w:r>
      <w:r>
        <w:t xml:space="preserve"> result </w:t>
      </w:r>
      <w:r w:rsidR="00EC7294">
        <w:t xml:space="preserve">from </w:t>
      </w:r>
      <w:r>
        <w:t>the settings menu</w:t>
      </w:r>
      <w:r w:rsidR="00EC7294">
        <w:t xml:space="preserve">.  Settings </w:t>
      </w:r>
      <w:r w:rsidR="00C05DEB">
        <w:t xml:space="preserve">are </w:t>
      </w:r>
      <w:r w:rsidR="004F64E8">
        <w:t xml:space="preserve">created after </w:t>
      </w:r>
      <w:r w:rsidR="00C05DEB">
        <w:t xml:space="preserve">the most recent time you pushed the corresponding button on this data.  </w:t>
      </w:r>
      <w:r w:rsidR="004F64E8">
        <w:t xml:space="preserve">The titles indicate which button they </w:t>
      </w:r>
      <w:r w:rsidR="00EC7294">
        <w:t xml:space="preserve">originate </w:t>
      </w:r>
      <w:r w:rsidR="004F64E8">
        <w:t>from</w:t>
      </w:r>
      <w:r w:rsidR="00EC7294">
        <w:t>,</w:t>
      </w:r>
      <w:r w:rsidR="004F64E8">
        <w:t xml:space="preserve"> but content is the same</w:t>
      </w:r>
      <w:r>
        <w:t>:</w:t>
      </w:r>
    </w:p>
    <w:p w14:paraId="4168DF82" w14:textId="69969353" w:rsidR="00272184" w:rsidRDefault="00272184" w:rsidP="00A04B5C"/>
    <w:p w14:paraId="3AE64EDA" w14:textId="09ACD376" w:rsidR="00A12214" w:rsidRDefault="003C25DD" w:rsidP="00A04B5C">
      <w:r w:rsidRPr="003C25DD">
        <w:rPr>
          <w:noProof/>
        </w:rPr>
        <w:t xml:space="preserve"> </w:t>
      </w:r>
      <w:r>
        <w:rPr>
          <w:noProof/>
        </w:rPr>
        <w:drawing>
          <wp:inline distT="0" distB="0" distL="0" distR="0" wp14:anchorId="08B2E3FB" wp14:editId="6A0598EA">
            <wp:extent cx="2486025" cy="358131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8948" cy="3585528"/>
                    </a:xfrm>
                    <a:prstGeom prst="rect">
                      <a:avLst/>
                    </a:prstGeom>
                  </pic:spPr>
                </pic:pic>
              </a:graphicData>
            </a:graphic>
          </wp:inline>
        </w:drawing>
      </w:r>
    </w:p>
    <w:p w14:paraId="6F5363E7" w14:textId="64B5BAB9" w:rsidR="00272184" w:rsidRDefault="002F745D" w:rsidP="00A04B5C">
      <w:r w:rsidRPr="00A12214">
        <w:lastRenderedPageBreak/>
        <w:t xml:space="preserve">The names </w:t>
      </w:r>
      <w:r w:rsidR="00B847AF" w:rsidRPr="00A12214">
        <w:t xml:space="preserve">of these values </w:t>
      </w:r>
      <w:r w:rsidRPr="00A12214">
        <w:t>are not the same</w:t>
      </w:r>
      <w:r w:rsidR="00B847AF" w:rsidRPr="00A12214">
        <w:t xml:space="preserve"> as those in the settings menu</w:t>
      </w:r>
      <w:r w:rsidRPr="00A12214">
        <w:t xml:space="preserve">, but should be fairly obvious. </w:t>
      </w:r>
      <w:r w:rsidR="00EC7294" w:rsidRPr="00A12214">
        <w:t xml:space="preserve"> </w:t>
      </w:r>
      <w:r w:rsidRPr="00A12214">
        <w:t>hiZ is maximum z for</w:t>
      </w:r>
      <w:r>
        <w:t xml:space="preserve"> example, N_ISOS is </w:t>
      </w:r>
      <w:r w:rsidR="00EC7294">
        <w:t xml:space="preserve">short for </w:t>
      </w:r>
      <w:r>
        <w:t>number of isotopes</w:t>
      </w:r>
      <w:r w:rsidR="00EC7294">
        <w:t>,</w:t>
      </w:r>
      <w:r>
        <w:t xml:space="preserve"> which is </w:t>
      </w:r>
      <w:r w:rsidR="00EC7294">
        <w:t xml:space="preserve">the </w:t>
      </w:r>
      <w:r>
        <w:t>number of neutromers to extract</w:t>
      </w:r>
      <w:r w:rsidR="00EC7294">
        <w:t>,</w:t>
      </w:r>
      <w:r>
        <w:t xml:space="preserve"> and so on.</w:t>
      </w:r>
    </w:p>
    <w:p w14:paraId="6D2C8169" w14:textId="783C7AA9" w:rsidR="00CA61C0" w:rsidRDefault="005B08BE" w:rsidP="00A04B5C">
      <w:r>
        <w:t xml:space="preserve">The final </w:t>
      </w:r>
      <w:r w:rsidR="004F64E8">
        <w:t>file</w:t>
      </w:r>
      <w:r w:rsidR="00EC7294">
        <w:t>s</w:t>
      </w:r>
      <w:r w:rsidR="004F64E8">
        <w:t xml:space="preserve"> </w:t>
      </w:r>
      <w:r w:rsidR="00EC7294" w:rsidRPr="00A12214">
        <w:t xml:space="preserve">are </w:t>
      </w:r>
      <w:r w:rsidR="004F64E8" w:rsidRPr="00A12214">
        <w:t>the Filters</w:t>
      </w:r>
      <w:r w:rsidR="00C05DEB" w:rsidRPr="00A12214">
        <w:t>_{}</w:t>
      </w:r>
      <w:r w:rsidR="004F64E8" w:rsidRPr="00A12214">
        <w:t xml:space="preserve"> file</w:t>
      </w:r>
      <w:r w:rsidR="00C05DEB" w:rsidRPr="00A12214">
        <w:t>s</w:t>
      </w:r>
      <w:r w:rsidR="00EC7294" w:rsidRPr="00A12214">
        <w:t>,</w:t>
      </w:r>
      <w:r w:rsidR="004F64E8" w:rsidRPr="00A12214">
        <w:t xml:space="preserve"> </w:t>
      </w:r>
      <w:r w:rsidR="00C05DEB" w:rsidRPr="00A12214">
        <w:t>where {} is Isotope_Analysis and Rate_Analysis (the extractor does not use anything from the filters menu)</w:t>
      </w:r>
      <w:r w:rsidR="00EC7294" w:rsidRPr="00A12214">
        <w:t xml:space="preserve"> </w:t>
      </w:r>
      <w:r w:rsidR="004F64E8" w:rsidRPr="00A12214">
        <w:t xml:space="preserve">which is like the settings output, but for the filters. </w:t>
      </w:r>
      <w:r w:rsidR="00EC7294" w:rsidRPr="00A12214">
        <w:t>A</w:t>
      </w:r>
      <w:r w:rsidR="004F64E8" w:rsidRPr="00A12214">
        <w:t>gain</w:t>
      </w:r>
      <w:r w:rsidR="00EC7294" w:rsidRPr="00A12214">
        <w:t>,</w:t>
      </w:r>
      <w:r w:rsidR="004F64E8" w:rsidRPr="00A12214">
        <w:t xml:space="preserve"> there are currently filters for both the Isotope Calculator and Rate Calculator</w:t>
      </w:r>
      <w:r w:rsidR="004F64E8">
        <w:t xml:space="preserve"> buttons</w:t>
      </w:r>
      <w:r w:rsidR="00EC7294">
        <w:t xml:space="preserve">; </w:t>
      </w:r>
      <w:r w:rsidR="004F64E8">
        <w:t>the content is the same:</w:t>
      </w:r>
    </w:p>
    <w:p w14:paraId="5F6D99F2" w14:textId="17ACCBF7" w:rsidR="00CA61C0" w:rsidRDefault="00CA61C0" w:rsidP="00A04B5C"/>
    <w:p w14:paraId="057E951B" w14:textId="47F5BCA4" w:rsidR="00A12214" w:rsidRDefault="00A12214" w:rsidP="00A04B5C">
      <w:r>
        <w:rPr>
          <w:noProof/>
        </w:rPr>
        <w:drawing>
          <wp:inline distT="0" distB="0" distL="0" distR="0" wp14:anchorId="3952B333" wp14:editId="3093D509">
            <wp:extent cx="2333625" cy="2460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39039" cy="2466379"/>
                    </a:xfrm>
                    <a:prstGeom prst="rect">
                      <a:avLst/>
                    </a:prstGeom>
                  </pic:spPr>
                </pic:pic>
              </a:graphicData>
            </a:graphic>
          </wp:inline>
        </w:drawing>
      </w:r>
    </w:p>
    <w:p w14:paraId="0AB7BC0C" w14:textId="1C54BA22" w:rsidR="004F64E8" w:rsidRDefault="004F64E8" w:rsidP="00A04B5C">
      <w:r>
        <w:t xml:space="preserve">If you look at the </w:t>
      </w:r>
      <w:r w:rsidR="002F745D">
        <w:t>filters</w:t>
      </w:r>
      <w:r w:rsidR="00014C3B">
        <w:t>,</w:t>
      </w:r>
      <w:r w:rsidR="002F745D">
        <w:t xml:space="preserve"> the names are similar to those in the filter menu, but in different order.  The MZ and RT filters </w:t>
      </w:r>
      <w:r w:rsidR="00014C3B">
        <w:t>translate to</w:t>
      </w:r>
      <w:r w:rsidR="004E7F30">
        <w:t xml:space="preserve"> </w:t>
      </w:r>
      <w:r w:rsidR="0089589C">
        <w:t>“</w:t>
      </w:r>
      <w:r w:rsidR="00014C3B">
        <w:t>i</w:t>
      </w:r>
      <w:r w:rsidR="004E7F30">
        <w:t>f two sequences are different but are within this m/z and this retention time of each other</w:t>
      </w:r>
      <w:r w:rsidR="00014C3B">
        <w:t>,</w:t>
      </w:r>
      <w:r w:rsidR="004E7F30">
        <w:t xml:space="preserve"> both are discarded</w:t>
      </w:r>
      <w:r w:rsidR="00014C3B">
        <w:t>.</w:t>
      </w:r>
      <w:r w:rsidR="0089589C">
        <w:t xml:space="preserve">” </w:t>
      </w:r>
      <w:r w:rsidR="00014C3B">
        <w:t xml:space="preserve"> </w:t>
      </w:r>
      <w:r w:rsidR="0089589C">
        <w:t xml:space="preserve">Weight agreement </w:t>
      </w:r>
      <w:r w:rsidR="00014C3B">
        <w:t xml:space="preserve">translates as </w:t>
      </w:r>
      <w:r w:rsidR="0089589C">
        <w:t>“</w:t>
      </w:r>
      <w:r w:rsidR="00014C3B">
        <w:t xml:space="preserve">allowed </w:t>
      </w:r>
      <w:r w:rsidR="0089589C">
        <w:t xml:space="preserve">m/z diff between </w:t>
      </w:r>
      <w:r w:rsidR="00DC32C4">
        <w:t>experimental and theory</w:t>
      </w:r>
      <w:r w:rsidR="00014C3B">
        <w:t>.</w:t>
      </w:r>
      <w:r w:rsidR="00DC32C4">
        <w:t>”</w:t>
      </w:r>
    </w:p>
    <w:p w14:paraId="45B5D7C0" w14:textId="77777777" w:rsidR="00CA61C0" w:rsidRDefault="00CA61C0" w:rsidP="00A04B5C"/>
    <w:p w14:paraId="6C22ADD9" w14:textId="77777777" w:rsidR="00CA61C0" w:rsidRDefault="00CA61C0" w:rsidP="00A04B5C"/>
    <w:p w14:paraId="09745A84" w14:textId="77777777" w:rsidR="00CA61C0" w:rsidRDefault="00CA61C0" w:rsidP="00A04B5C"/>
    <w:p w14:paraId="4FC13705" w14:textId="77777777" w:rsidR="00CA61C0" w:rsidRDefault="00CA61C0" w:rsidP="00A04B5C"/>
    <w:p w14:paraId="42689614" w14:textId="77777777" w:rsidR="00CA61C0" w:rsidRDefault="00CA61C0" w:rsidP="00A04B5C"/>
    <w:p w14:paraId="4152603F" w14:textId="77777777" w:rsidR="00CA61C0" w:rsidRDefault="00CA61C0" w:rsidP="00A04B5C"/>
    <w:p w14:paraId="104328B5" w14:textId="77777777" w:rsidR="00CA61C0" w:rsidRDefault="00CA61C0" w:rsidP="00A04B5C"/>
    <w:p w14:paraId="2FAB69DF" w14:textId="77777777" w:rsidR="0076622D" w:rsidRDefault="0076622D" w:rsidP="00A04B5C"/>
    <w:p w14:paraId="12753FDE" w14:textId="60E3C7D7" w:rsidR="00DC32C4" w:rsidRDefault="00DC32C4" w:rsidP="00A04B5C"/>
    <w:p w14:paraId="79757E7E" w14:textId="77777777" w:rsidR="009E523A" w:rsidRDefault="009E523A" w:rsidP="00A04B5C"/>
    <w:p w14:paraId="15E9CA12" w14:textId="77777777" w:rsidR="009E523A" w:rsidRDefault="009E523A" w:rsidP="00A04B5C"/>
    <w:p w14:paraId="371FEBE9" w14:textId="7FA85E81" w:rsidR="00CA61C0" w:rsidRDefault="00CA61C0" w:rsidP="00A04B5C">
      <w:pPr>
        <w:rPr>
          <w:b/>
        </w:rPr>
      </w:pPr>
      <w:r>
        <w:rPr>
          <w:b/>
        </w:rPr>
        <w:lastRenderedPageBreak/>
        <w:t>Altering the Code</w:t>
      </w:r>
    </w:p>
    <w:p w14:paraId="5EAA0F54" w14:textId="521D5A37" w:rsidR="001F6DEE" w:rsidRDefault="001F6DEE" w:rsidP="00A04B5C">
      <w:r>
        <w:t>Before begin</w:t>
      </w:r>
      <w:r w:rsidR="001030CC">
        <w:t>ning, note that a</w:t>
      </w:r>
      <w:r>
        <w:t xml:space="preserve">ltering the code has far fewer checks </w:t>
      </w:r>
      <w:r w:rsidR="00DB5C91">
        <w:t xml:space="preserve">to prevent issues </w:t>
      </w:r>
      <w:r w:rsidR="0076622D">
        <w:t xml:space="preserve">than </w:t>
      </w:r>
      <w:r w:rsidR="00DB5C91">
        <w:t>the standard user interface.  Be cautious making changes beyond the</w:t>
      </w:r>
      <w:r w:rsidR="001030CC">
        <w:t xml:space="preserve"> following</w:t>
      </w:r>
      <w:r w:rsidR="00DB5C91">
        <w:t xml:space="preserve"> instructions until you are familiar with the code.  Also</w:t>
      </w:r>
      <w:r w:rsidR="0076622D">
        <w:t>,</w:t>
      </w:r>
      <w:r w:rsidR="00DB5C91">
        <w:t xml:space="preserve"> always make an archive copy of the </w:t>
      </w:r>
      <w:r w:rsidR="00F10FF8">
        <w:t>module you are modifying and store it somewhere before making large changes.</w:t>
      </w:r>
    </w:p>
    <w:p w14:paraId="3D1AE082" w14:textId="2DF46F3F" w:rsidR="00F10FF8" w:rsidRDefault="00F10FF8" w:rsidP="00A04B5C">
      <w:r>
        <w:t>Finally, when you open the code folder you will notice two types of files</w:t>
      </w:r>
      <w:r w:rsidR="0076622D">
        <w:t>:</w:t>
      </w:r>
      <w:r>
        <w:t xml:space="preserve"> “.py” and “.pyc”.  Only modify the “.py” files.  The </w:t>
      </w:r>
      <w:r w:rsidR="00DD331F">
        <w:t>“</w:t>
      </w:r>
      <w:r>
        <w:t>.pyc</w:t>
      </w:r>
      <w:r w:rsidR="00DD331F">
        <w:t>”</w:t>
      </w:r>
      <w:r>
        <w:t xml:space="preserve"> files will be automatically adjusted the next time you run the program.</w:t>
      </w:r>
    </w:p>
    <w:p w14:paraId="4B23B0A5" w14:textId="77777777" w:rsidR="004F64E8" w:rsidRDefault="004F64E8" w:rsidP="00A04B5C">
      <w:r w:rsidRPr="004F64E8">
        <w:rPr>
          <w:b/>
        </w:rPr>
        <w:t>Adjusting the defaults</w:t>
      </w:r>
      <w:r>
        <w:t>:</w:t>
      </w:r>
    </w:p>
    <w:p w14:paraId="333C867B" w14:textId="35618B8A" w:rsidR="00DC32C4" w:rsidRDefault="00DC32C4" w:rsidP="00A04B5C">
      <w:r>
        <w:t xml:space="preserve">The default settings and filters are found near the top of the DeuteRater.py file.  </w:t>
      </w:r>
      <w:r w:rsidR="003C7210">
        <w:t xml:space="preserve">These are the values displayed when you first open either the Change Settings or Change Filters option.  </w:t>
      </w:r>
      <w:r>
        <w:t xml:space="preserve">The </w:t>
      </w:r>
      <w:r w:rsidR="003C7210">
        <w:t>filters are</w:t>
      </w:r>
      <w:r>
        <w:t xml:space="preserve"> </w:t>
      </w:r>
      <w:r w:rsidR="0076622D">
        <w:t>shown</w:t>
      </w:r>
      <w:r w:rsidR="005C1864">
        <w:t xml:space="preserve"> below</w:t>
      </w:r>
      <w:r w:rsidR="0076622D">
        <w:t xml:space="preserve"> </w:t>
      </w:r>
      <w:r>
        <w:t>surrounded by a red box</w:t>
      </w:r>
      <w:r w:rsidR="0076622D">
        <w:t>,</w:t>
      </w:r>
      <w:r>
        <w:t xml:space="preserve"> and the settings </w:t>
      </w:r>
      <w:r w:rsidR="0076622D">
        <w:t xml:space="preserve">are in </w:t>
      </w:r>
      <w:r>
        <w:t>the line right above it:</w:t>
      </w:r>
    </w:p>
    <w:p w14:paraId="33FFDCAC" w14:textId="5B03670A" w:rsidR="00614B5B" w:rsidRDefault="00614B5B" w:rsidP="00A04B5C">
      <w:r>
        <w:rPr>
          <w:noProof/>
        </w:rPr>
        <mc:AlternateContent>
          <mc:Choice Requires="wps">
            <w:drawing>
              <wp:anchor distT="0" distB="0" distL="114300" distR="114300" simplePos="0" relativeHeight="251662336" behindDoc="0" locked="0" layoutInCell="1" allowOverlap="1" wp14:anchorId="08C65614" wp14:editId="3BE0FC22">
                <wp:simplePos x="0" y="0"/>
                <wp:positionH relativeFrom="column">
                  <wp:posOffset>57150</wp:posOffset>
                </wp:positionH>
                <wp:positionV relativeFrom="paragraph">
                  <wp:posOffset>508000</wp:posOffset>
                </wp:positionV>
                <wp:extent cx="6467475" cy="1238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46747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4EC27" id="Rectangle 35" o:spid="_x0000_s1026" style="position:absolute;margin-left:4.5pt;margin-top:40pt;width:509.25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" filled="f" strokecolor="red" strokeweight="1pt"/>
            </w:pict>
          </mc:Fallback>
        </mc:AlternateContent>
      </w:r>
      <w:r>
        <w:rPr>
          <w:noProof/>
        </w:rPr>
        <w:drawing>
          <wp:inline distT="0" distB="0" distL="0" distR="0" wp14:anchorId="4135670A" wp14:editId="2C94DE19">
            <wp:extent cx="6570950" cy="7715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79448" cy="784264"/>
                    </a:xfrm>
                    <a:prstGeom prst="rect">
                      <a:avLst/>
                    </a:prstGeom>
                  </pic:spPr>
                </pic:pic>
              </a:graphicData>
            </a:graphic>
          </wp:inline>
        </w:drawing>
      </w:r>
    </w:p>
    <w:p w14:paraId="1A8AEB9B" w14:textId="7276449A" w:rsidR="00BA096B" w:rsidRDefault="0076622D" w:rsidP="00A04B5C">
      <w:pPr>
        <w:rPr>
          <w:b/>
        </w:rPr>
      </w:pPr>
      <w:r>
        <w:t>To adjust, f</w:t>
      </w:r>
      <w:r w:rsidR="00614B5B">
        <w:t xml:space="preserve">ind the value you wish to alter and change the value after its colon.  </w:t>
      </w:r>
      <w:r w:rsidR="00DC32C4">
        <w:t xml:space="preserve">The keys are the same as those in the filters and settings output documents discussed above.  </w:t>
      </w:r>
      <w:r w:rsidR="00614B5B">
        <w:t>Save the file when you are done.  Changes will take effect when you next start the program.</w:t>
      </w:r>
      <w:r w:rsidR="00DC32C4">
        <w:t xml:space="preserve">  </w:t>
      </w:r>
    </w:p>
    <w:p w14:paraId="5E7D51F4" w14:textId="77777777" w:rsidR="00614B5B" w:rsidRDefault="00614B5B" w:rsidP="00A04B5C">
      <w:pPr>
        <w:rPr>
          <w:b/>
        </w:rPr>
      </w:pPr>
      <w:r w:rsidRPr="000A53F0">
        <w:rPr>
          <w:b/>
        </w:rPr>
        <w:t>Adding a New Element</w:t>
      </w:r>
      <w:r>
        <w:rPr>
          <w:b/>
        </w:rPr>
        <w:t>:</w:t>
      </w:r>
    </w:p>
    <w:p w14:paraId="497912AC" w14:textId="047373CD" w:rsidR="00787191" w:rsidRDefault="003941E9" w:rsidP="003F75B1">
      <w:r>
        <w:t xml:space="preserve">This is </w:t>
      </w:r>
      <w:r w:rsidR="00A12214">
        <w:t>a more</w:t>
      </w:r>
      <w:r w:rsidR="009D7596">
        <w:t xml:space="preserve"> complex </w:t>
      </w:r>
      <w:r>
        <w:t xml:space="preserve">code alteration </w:t>
      </w:r>
      <w:r w:rsidR="00A12214">
        <w:t>than adjusting defaults</w:t>
      </w:r>
      <w:r w:rsidR="00787191">
        <w:t xml:space="preserve"> </w:t>
      </w:r>
      <w:r w:rsidR="009D7596">
        <w:t>detailed in this tutorial</w:t>
      </w:r>
      <w:r>
        <w:t xml:space="preserve">.  </w:t>
      </w:r>
      <w:r w:rsidR="005C1864">
        <w:t>(</w:t>
      </w:r>
      <w:r w:rsidR="009D7596">
        <w:t>Note that t</w:t>
      </w:r>
      <w:r>
        <w:t>his does not cover an element that you are artificially altering the isotopic ratios of</w:t>
      </w:r>
      <w:r w:rsidR="009D7596">
        <w:t>;</w:t>
      </w:r>
      <w:r>
        <w:t xml:space="preserve"> </w:t>
      </w:r>
      <w:r w:rsidR="009D7596">
        <w:t>t</w:t>
      </w:r>
      <w:r>
        <w:t>hat change can be done but i</w:t>
      </w:r>
      <w:r w:rsidR="009D7596">
        <w:t>t’</w:t>
      </w:r>
      <w:r>
        <w:t>s a bit more complex</w:t>
      </w:r>
      <w:r w:rsidR="00787191">
        <w:t xml:space="preserve"> and will not be covered here</w:t>
      </w:r>
      <w:r w:rsidR="005C1864">
        <w:t>)</w:t>
      </w:r>
      <w:r>
        <w:t xml:space="preserve">.  </w:t>
      </w:r>
      <w:r w:rsidR="003F75B1">
        <w:t>For this example</w:t>
      </w:r>
      <w:r w:rsidR="009D7596">
        <w:t>,</w:t>
      </w:r>
      <w:r w:rsidR="003F75B1">
        <w:t xml:space="preserve"> phosphorous </w:t>
      </w:r>
      <w:r w:rsidR="009D7596">
        <w:t xml:space="preserve">will be added </w:t>
      </w:r>
      <w:r w:rsidR="005C1864">
        <w:t xml:space="preserve">in order </w:t>
      </w:r>
      <w:r w:rsidR="003F75B1">
        <w:t>to look at</w:t>
      </w:r>
      <w:r w:rsidR="005C1864">
        <w:t xml:space="preserve"> protein</w:t>
      </w:r>
      <w:r w:rsidR="003F75B1">
        <w:t xml:space="preserve"> phosphorylation. </w:t>
      </w:r>
    </w:p>
    <w:p w14:paraId="36A1A826" w14:textId="5CBAB19A" w:rsidR="00787191" w:rsidRDefault="00787191" w:rsidP="003F75B1">
      <w:r>
        <w:t>To begin</w:t>
      </w:r>
      <w:r w:rsidR="005C1864">
        <w:t>,</w:t>
      </w:r>
      <w:r>
        <w:t xml:space="preserve"> go into the code folder and open a document called</w:t>
      </w:r>
      <w:r w:rsidR="00116984">
        <w:t xml:space="preserve"> “Amino Acid Elemental Composition.csv”</w:t>
      </w:r>
      <w:r w:rsidR="005C1864">
        <w:t>;</w:t>
      </w:r>
      <w:r w:rsidR="00116984">
        <w:t xml:space="preserve"> </w:t>
      </w:r>
      <w:r w:rsidR="005C1864">
        <w:t>it will</w:t>
      </w:r>
      <w:r w:rsidR="00116984">
        <w:t xml:space="preserve"> look like this:</w:t>
      </w:r>
    </w:p>
    <w:p w14:paraId="4E810124" w14:textId="35D0E412" w:rsidR="00116984" w:rsidRDefault="00116984" w:rsidP="003F75B1">
      <w:r>
        <w:rPr>
          <w:noProof/>
        </w:rPr>
        <w:lastRenderedPageBreak/>
        <w:drawing>
          <wp:inline distT="0" distB="0" distL="0" distR="0" wp14:anchorId="29CA499A" wp14:editId="50766239">
            <wp:extent cx="4533900" cy="4762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3900" cy="4762500"/>
                    </a:xfrm>
                    <a:prstGeom prst="rect">
                      <a:avLst/>
                    </a:prstGeom>
                  </pic:spPr>
                </pic:pic>
              </a:graphicData>
            </a:graphic>
          </wp:inline>
        </w:drawing>
      </w:r>
    </w:p>
    <w:p w14:paraId="68A31745" w14:textId="0F09D0A0" w:rsidR="00116984" w:rsidRDefault="00116984" w:rsidP="003F75B1">
      <w:r>
        <w:t>There needs to be a one letter code for the element we will add.  It cannot</w:t>
      </w:r>
      <w:r w:rsidR="005C1864">
        <w:t xml:space="preserve"> currently</w:t>
      </w:r>
      <w:r>
        <w:t xml:space="preserve"> be used by other elements</w:t>
      </w:r>
      <w:r w:rsidR="005C1864">
        <w:t>,</w:t>
      </w:r>
      <w:r>
        <w:t xml:space="preserve"> which are in </w:t>
      </w:r>
      <w:r w:rsidR="005C1864">
        <w:t xml:space="preserve">row 1, </w:t>
      </w:r>
      <w:r>
        <w:t xml:space="preserve">columns “C” and </w:t>
      </w:r>
      <w:r w:rsidR="005C1864">
        <w:t xml:space="preserve">after </w:t>
      </w:r>
      <w:r>
        <w:t xml:space="preserve">in the document above.  “X” is also off limits.  </w:t>
      </w:r>
      <w:r w:rsidR="005C1864">
        <w:t xml:space="preserve">For the phosphorylation example, any </w:t>
      </w:r>
      <w:r>
        <w:t>one letter code that is not C, N, O, H, S or X will work.  Keep in mind that this is case sensitive</w:t>
      </w:r>
      <w:r w:rsidR="005C1864">
        <w:t>,</w:t>
      </w:r>
      <w:r>
        <w:t xml:space="preserve"> so if you want to add selenium for example, which has an elemental symbol “Se” and S is already used, you can use “s”.</w:t>
      </w:r>
    </w:p>
    <w:p w14:paraId="4A4B95D3" w14:textId="37C6C995" w:rsidR="00116984" w:rsidRDefault="00116984" w:rsidP="003F75B1">
      <w:r>
        <w:t>In our example we will add “P” for phosphorous:</w:t>
      </w:r>
    </w:p>
    <w:p w14:paraId="69AD4897" w14:textId="41380719" w:rsidR="00116984" w:rsidRDefault="00116984" w:rsidP="003F75B1">
      <w:r>
        <w:rPr>
          <w:noProof/>
        </w:rPr>
        <w:lastRenderedPageBreak/>
        <w:drawing>
          <wp:inline distT="0" distB="0" distL="0" distR="0" wp14:anchorId="1D752772" wp14:editId="32770054">
            <wp:extent cx="5143500" cy="4610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43500" cy="4610100"/>
                    </a:xfrm>
                    <a:prstGeom prst="rect">
                      <a:avLst/>
                    </a:prstGeom>
                  </pic:spPr>
                </pic:pic>
              </a:graphicData>
            </a:graphic>
          </wp:inline>
        </w:drawing>
      </w:r>
    </w:p>
    <w:p w14:paraId="1A546E09" w14:textId="249033E5" w:rsidR="00116984" w:rsidRDefault="00A90B9E" w:rsidP="003F75B1">
      <w:r>
        <w:t>In the column below, y</w:t>
      </w:r>
      <w:r w:rsidR="00116984">
        <w:t>ou must also add the appropriate number of</w:t>
      </w:r>
      <w:r w:rsidR="00A4127B">
        <w:t xml:space="preserve"> the new</w:t>
      </w:r>
      <w:r w:rsidR="00116984">
        <w:t xml:space="preserve"> </w:t>
      </w:r>
      <w:r w:rsidR="00A4127B">
        <w:t>element each current Amino acid has, which is 0</w:t>
      </w:r>
      <w:r>
        <w:t xml:space="preserve"> phosphorus</w:t>
      </w:r>
      <w:r w:rsidR="00A4127B">
        <w:t xml:space="preserve"> for all </w:t>
      </w:r>
      <w:r>
        <w:t xml:space="preserve">amino acids </w:t>
      </w:r>
      <w:r w:rsidR="00A4127B">
        <w:t xml:space="preserve">in our </w:t>
      </w:r>
      <w:r>
        <w:t>example</w:t>
      </w:r>
      <w:r w:rsidR="00A4127B">
        <w:t xml:space="preserve">.  </w:t>
      </w:r>
      <w:r w:rsidR="00D73A9C">
        <w:t xml:space="preserve">Don’t forget to save the file when you are done.  </w:t>
      </w:r>
      <w:r>
        <w:t>(</w:t>
      </w:r>
      <w:r w:rsidR="00A4127B">
        <w:t xml:space="preserve">Usually you will </w:t>
      </w:r>
      <w:r>
        <w:t xml:space="preserve">also </w:t>
      </w:r>
      <w:r w:rsidR="00A4127B">
        <w:t>need to add an extra amino acid or modification, but this has been discussed previously in the Advanced Options Menu.</w:t>
      </w:r>
      <w:r>
        <w:t>)</w:t>
      </w:r>
    </w:p>
    <w:p w14:paraId="0F094B40" w14:textId="48E89FB4" w:rsidR="00D73A9C" w:rsidRDefault="00A4127B" w:rsidP="003F75B1">
      <w:r>
        <w:t xml:space="preserve">Next </w:t>
      </w:r>
      <w:r w:rsidR="00D73A9C">
        <w:t>open a file called Isotopomer_Class_vrs2.py (.py files can be opened in a text editor if you do not have a python editor).  Go to line 37 of the file</w:t>
      </w:r>
      <w:r w:rsidR="00A90B9E">
        <w:t>,</w:t>
      </w:r>
      <w:r w:rsidR="00D73A9C">
        <w:t xml:space="preserve"> which will look like this:</w:t>
      </w:r>
    </w:p>
    <w:p w14:paraId="7298927D" w14:textId="0A02FC91" w:rsidR="00D73A9C" w:rsidRDefault="00D73A9C" w:rsidP="003F75B1">
      <w:r>
        <w:rPr>
          <w:noProof/>
        </w:rPr>
        <w:drawing>
          <wp:inline distT="0" distB="0" distL="0" distR="0" wp14:anchorId="2F9FEC4B" wp14:editId="2538B3C4">
            <wp:extent cx="3181350" cy="219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81350" cy="219075"/>
                    </a:xfrm>
                    <a:prstGeom prst="rect">
                      <a:avLst/>
                    </a:prstGeom>
                  </pic:spPr>
                </pic:pic>
              </a:graphicData>
            </a:graphic>
          </wp:inline>
        </w:drawing>
      </w:r>
    </w:p>
    <w:p w14:paraId="15B99647" w14:textId="636873DA" w:rsidR="00D73A9C" w:rsidRDefault="00D73A9C" w:rsidP="003F75B1">
      <w:r>
        <w:t xml:space="preserve">Add your new one letter code </w:t>
      </w:r>
      <w:r w:rsidR="00A90B9E">
        <w:t>(‘</w:t>
      </w:r>
      <w:r>
        <w:t>P</w:t>
      </w:r>
      <w:r w:rsidR="00A90B9E">
        <w:t xml:space="preserve">’ </w:t>
      </w:r>
      <w:r>
        <w:t xml:space="preserve">in our </w:t>
      </w:r>
      <w:r w:rsidR="00A90B9E">
        <w:t>example)</w:t>
      </w:r>
      <w:r>
        <w:t xml:space="preserve"> to the list of letters.  In this tutorial</w:t>
      </w:r>
      <w:r w:rsidR="00A90B9E">
        <w:t>,</w:t>
      </w:r>
      <w:r>
        <w:t xml:space="preserve"> </w:t>
      </w:r>
      <w:r w:rsidR="00A90B9E">
        <w:t xml:space="preserve">‘P’ </w:t>
      </w:r>
      <w:r>
        <w:t xml:space="preserve">will </w:t>
      </w:r>
      <w:r w:rsidR="00A90B9E">
        <w:t xml:space="preserve">be </w:t>
      </w:r>
      <w:r>
        <w:t>add</w:t>
      </w:r>
      <w:r w:rsidR="00A90B9E">
        <w:t>ed</w:t>
      </w:r>
      <w:r>
        <w:t xml:space="preserve"> to the end of the list.  The values need to be comma separated, remain in the brackets, and the letter must be in apostrophes.  It </w:t>
      </w:r>
      <w:r w:rsidR="00A90B9E">
        <w:t xml:space="preserve">should now </w:t>
      </w:r>
      <w:r>
        <w:t>look like this:</w:t>
      </w:r>
    </w:p>
    <w:p w14:paraId="0C26368D" w14:textId="29DC842F" w:rsidR="00D73A9C" w:rsidRDefault="00D73A9C" w:rsidP="003F75B1">
      <w:r>
        <w:rPr>
          <w:noProof/>
        </w:rPr>
        <w:drawing>
          <wp:inline distT="0" distB="0" distL="0" distR="0" wp14:anchorId="0BC7D0AD" wp14:editId="0B9D28E9">
            <wp:extent cx="3562350" cy="266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2350" cy="266700"/>
                    </a:xfrm>
                    <a:prstGeom prst="rect">
                      <a:avLst/>
                    </a:prstGeom>
                  </pic:spPr>
                </pic:pic>
              </a:graphicData>
            </a:graphic>
          </wp:inline>
        </w:drawing>
      </w:r>
    </w:p>
    <w:p w14:paraId="27371EA1" w14:textId="3A8C8B83" w:rsidR="00D73A9C" w:rsidRDefault="00D73A9C" w:rsidP="003F75B1">
      <w:r>
        <w:t>Next go to line 43 in Isotopomer_Class_vrs2.py</w:t>
      </w:r>
      <w:r w:rsidR="00A90B9E">
        <w:t>,</w:t>
      </w:r>
      <w:r>
        <w:t xml:space="preserve"> which looks like this:</w:t>
      </w:r>
    </w:p>
    <w:p w14:paraId="0C1DF65E" w14:textId="46841CFA" w:rsidR="00D73A9C" w:rsidRDefault="00D73A9C" w:rsidP="003F75B1">
      <w:r>
        <w:rPr>
          <w:noProof/>
        </w:rPr>
        <w:drawing>
          <wp:inline distT="0" distB="0" distL="0" distR="0" wp14:anchorId="55587C35" wp14:editId="4BE32B2A">
            <wp:extent cx="6413957" cy="1905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591073" cy="225461"/>
                    </a:xfrm>
                    <a:prstGeom prst="rect">
                      <a:avLst/>
                    </a:prstGeom>
                  </pic:spPr>
                </pic:pic>
              </a:graphicData>
            </a:graphic>
          </wp:inline>
        </w:drawing>
      </w:r>
    </w:p>
    <w:p w14:paraId="64FBCEBC" w14:textId="339E1CEA" w:rsidR="00D73A9C" w:rsidRDefault="00D73A9C" w:rsidP="003F75B1">
      <w:r>
        <w:lastRenderedPageBreak/>
        <w:t xml:space="preserve">This </w:t>
      </w:r>
      <w:r w:rsidR="00A01636">
        <w:t>lists the</w:t>
      </w:r>
      <w:r>
        <w:t xml:space="preserve"> default values </w:t>
      </w:r>
      <w:r w:rsidR="00A01636">
        <w:t xml:space="preserve">of </w:t>
      </w:r>
      <w:r>
        <w:t xml:space="preserve">1 </w:t>
      </w:r>
      <w:r w:rsidR="00A01636">
        <w:t xml:space="preserve">oxygen </w:t>
      </w:r>
      <w:r>
        <w:t xml:space="preserve">and 2 </w:t>
      </w:r>
      <w:r w:rsidR="00A01636">
        <w:t xml:space="preserve">hydrogens </w:t>
      </w:r>
      <w:r>
        <w:t xml:space="preserve">for the ends of the peptide backbone.  </w:t>
      </w:r>
      <w:r w:rsidR="00A01636">
        <w:t>The new element must be added to this list.  Y</w:t>
      </w:r>
      <w:r>
        <w:t xml:space="preserve">ou will likely </w:t>
      </w:r>
      <w:r w:rsidR="00A01636">
        <w:t xml:space="preserve">simply need to </w:t>
      </w:r>
      <w:r>
        <w:t xml:space="preserve">add a 0 after the colon for the new element.  </w:t>
      </w:r>
      <w:r w:rsidR="00A01636">
        <w:t>In this example, a</w:t>
      </w:r>
      <w:r w:rsidR="00B94998">
        <w:t>dd</w:t>
      </w:r>
      <w:r w:rsidR="00A01636">
        <w:t>ing</w:t>
      </w:r>
      <w:r w:rsidR="00B94998">
        <w:t xml:space="preserve"> the new element so it </w:t>
      </w:r>
      <w:r w:rsidR="00A01636">
        <w:t>is similar to</w:t>
      </w:r>
      <w:r w:rsidR="00B94998">
        <w:t xml:space="preserve"> the other elements</w:t>
      </w:r>
      <w:r w:rsidR="00A01636">
        <w:t xml:space="preserve"> looks</w:t>
      </w:r>
      <w:r w:rsidR="00B94998">
        <w:t xml:space="preserve"> like this:</w:t>
      </w:r>
    </w:p>
    <w:p w14:paraId="0622EBB6" w14:textId="5B5B76B5" w:rsidR="00B94998" w:rsidRDefault="00B94998" w:rsidP="003F75B1">
      <w:r>
        <w:rPr>
          <w:noProof/>
        </w:rPr>
        <w:drawing>
          <wp:inline distT="0" distB="0" distL="0" distR="0" wp14:anchorId="5EE5F723" wp14:editId="3746DD72">
            <wp:extent cx="5819775" cy="209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9775" cy="209550"/>
                    </a:xfrm>
                    <a:prstGeom prst="rect">
                      <a:avLst/>
                    </a:prstGeom>
                  </pic:spPr>
                </pic:pic>
              </a:graphicData>
            </a:graphic>
          </wp:inline>
        </w:drawing>
      </w:r>
    </w:p>
    <w:p w14:paraId="34AA2F30" w14:textId="12E70E4C" w:rsidR="00B94998" w:rsidRDefault="00B94998" w:rsidP="003F75B1">
      <w:r>
        <w:t>Next go to a block of code starting on line 54</w:t>
      </w:r>
      <w:r w:rsidR="00A01636">
        <w:t>,</w:t>
      </w:r>
      <w:r>
        <w:t xml:space="preserve"> which looks like this:</w:t>
      </w:r>
    </w:p>
    <w:p w14:paraId="2CA20E5C" w14:textId="48B6A935" w:rsidR="00B94998" w:rsidRDefault="00B94998" w:rsidP="003F75B1">
      <w:r>
        <w:rPr>
          <w:noProof/>
        </w:rPr>
        <w:drawing>
          <wp:inline distT="0" distB="0" distL="0" distR="0" wp14:anchorId="2286344B" wp14:editId="1190D327">
            <wp:extent cx="40386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8600" cy="1371600"/>
                    </a:xfrm>
                    <a:prstGeom prst="rect">
                      <a:avLst/>
                    </a:prstGeom>
                  </pic:spPr>
                </pic:pic>
              </a:graphicData>
            </a:graphic>
          </wp:inline>
        </w:drawing>
      </w:r>
    </w:p>
    <w:p w14:paraId="7C013197" w14:textId="5B4FCF6A" w:rsidR="00B94998" w:rsidRDefault="00B94998" w:rsidP="003F75B1">
      <w:r>
        <w:t>Add the new element to the bottom</w:t>
      </w:r>
      <w:r w:rsidR="00A01636">
        <w:t>,</w:t>
      </w:r>
      <w:r>
        <w:t xml:space="preserve"> above the line that says “return mw”.  The number </w:t>
      </w:r>
      <w:r w:rsidR="00A01636">
        <w:t xml:space="preserve">after the asterisk </w:t>
      </w:r>
      <w:r>
        <w:t>is the mass of the light isotope (</w:t>
      </w:r>
      <w:r w:rsidR="00A01636">
        <w:t xml:space="preserve">e.g. </w:t>
      </w:r>
      <w:r w:rsidRPr="009769AD">
        <w:rPr>
          <w:vertAlign w:val="superscript"/>
        </w:rPr>
        <w:t>1</w:t>
      </w:r>
      <w:r>
        <w:rPr>
          <w:vertAlign w:val="superscript"/>
        </w:rPr>
        <w:t>4</w:t>
      </w:r>
      <w:r>
        <w:t xml:space="preserve">N, not </w:t>
      </w:r>
      <w:r w:rsidRPr="009769AD">
        <w:rPr>
          <w:vertAlign w:val="superscript"/>
        </w:rPr>
        <w:t>1</w:t>
      </w:r>
      <w:r>
        <w:rPr>
          <w:vertAlign w:val="superscript"/>
        </w:rPr>
        <w:t>5</w:t>
      </w:r>
      <w:r>
        <w:t>N</w:t>
      </w:r>
      <w:r w:rsidR="00A01636">
        <w:t>,</w:t>
      </w:r>
      <w:r>
        <w:t xml:space="preserve"> </w:t>
      </w:r>
      <w:r w:rsidR="00A01636">
        <w:t>n</w:t>
      </w:r>
      <w:r>
        <w:t xml:space="preserve">or the average </w:t>
      </w:r>
      <w:r w:rsidR="00A01636">
        <w:t xml:space="preserve">listed </w:t>
      </w:r>
      <w:r>
        <w:t xml:space="preserve">on the periodic table for </w:t>
      </w:r>
      <w:r w:rsidR="00A01636">
        <w:t>nitrogen</w:t>
      </w:r>
      <w:r>
        <w:t>)</w:t>
      </w:r>
      <w:r w:rsidR="00A01636">
        <w:t>.</w:t>
      </w:r>
      <w:r>
        <w:t xml:space="preserve"> </w:t>
      </w:r>
      <w:r w:rsidR="00A01636">
        <w:t xml:space="preserve"> </w:t>
      </w:r>
      <w:r>
        <w:t xml:space="preserve">This </w:t>
      </w:r>
      <w:r w:rsidR="00A01636">
        <w:t xml:space="preserve">value </w:t>
      </w:r>
      <w:r>
        <w:t xml:space="preserve">can be found at </w:t>
      </w:r>
      <w:hyperlink r:id="rId63" w:history="1">
        <w:r w:rsidRPr="008A1137">
          <w:rPr>
            <w:rStyle w:val="Hyperlink"/>
          </w:rPr>
          <w:t>http://physics.nist.gov/cgi-bin/Compositions/stand_alone.pl</w:t>
        </w:r>
      </w:hyperlink>
      <w:r>
        <w:t>.  For phosphorous this is 30.973761998</w:t>
      </w:r>
      <w:r w:rsidRPr="00B94998">
        <w:t>42</w:t>
      </w:r>
      <w:r>
        <w:t>, so the addition looks like this:</w:t>
      </w:r>
    </w:p>
    <w:p w14:paraId="692700B7" w14:textId="73955361" w:rsidR="00B94998" w:rsidRDefault="00B94998" w:rsidP="003F75B1">
      <w:r>
        <w:rPr>
          <w:noProof/>
        </w:rPr>
        <w:drawing>
          <wp:inline distT="0" distB="0" distL="0" distR="0" wp14:anchorId="42ACAA99" wp14:editId="75197AE2">
            <wp:extent cx="4219575" cy="1533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9575" cy="1533525"/>
                    </a:xfrm>
                    <a:prstGeom prst="rect">
                      <a:avLst/>
                    </a:prstGeom>
                  </pic:spPr>
                </pic:pic>
              </a:graphicData>
            </a:graphic>
          </wp:inline>
        </w:drawing>
      </w:r>
    </w:p>
    <w:p w14:paraId="6D8C1EFE" w14:textId="5E839380" w:rsidR="00B94998" w:rsidRDefault="00B94998" w:rsidP="003F75B1">
      <w:r>
        <w:t>Finally</w:t>
      </w:r>
      <w:r w:rsidR="00A01636">
        <w:t>,</w:t>
      </w:r>
      <w:r>
        <w:t xml:space="preserve"> </w:t>
      </w:r>
      <w:r w:rsidR="00DB5EA7">
        <w:t>go to the cod</w:t>
      </w:r>
      <w:r w:rsidR="00A01636">
        <w:t>e</w:t>
      </w:r>
      <w:r w:rsidR="00DB5EA7">
        <w:t xml:space="preserve"> block that starts at line 66</w:t>
      </w:r>
      <w:r w:rsidR="00A01636">
        <w:t>,</w:t>
      </w:r>
      <w:r w:rsidR="00DB5EA7">
        <w:t xml:space="preserve"> which looks like this:</w:t>
      </w:r>
    </w:p>
    <w:p w14:paraId="2840C5D2" w14:textId="243D7088" w:rsidR="00DB5EA7" w:rsidRDefault="00DB5EA7" w:rsidP="003F75B1">
      <w:r>
        <w:rPr>
          <w:noProof/>
        </w:rPr>
        <w:drawing>
          <wp:inline distT="0" distB="0" distL="0" distR="0" wp14:anchorId="6412D13E" wp14:editId="63C8C917">
            <wp:extent cx="5943600" cy="13138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313815"/>
                    </a:xfrm>
                    <a:prstGeom prst="rect">
                      <a:avLst/>
                    </a:prstGeom>
                  </pic:spPr>
                </pic:pic>
              </a:graphicData>
            </a:graphic>
          </wp:inline>
        </w:drawing>
      </w:r>
    </w:p>
    <w:p w14:paraId="28D751CC" w14:textId="6505FB90" w:rsidR="00DB5EA7" w:rsidRDefault="00DB5EA7" w:rsidP="003F75B1">
      <w:r>
        <w:t>Add the new element above element X using the same syntax as the other lines</w:t>
      </w:r>
      <w:r w:rsidR="00A01636">
        <w:t>, as shown below</w:t>
      </w:r>
      <w:r>
        <w:t>.</w:t>
      </w:r>
    </w:p>
    <w:p w14:paraId="1DE3907D" w14:textId="3086B307" w:rsidR="00DB5EA7" w:rsidRDefault="00DB5EA7" w:rsidP="003F75B1">
      <w:r>
        <w:rPr>
          <w:noProof/>
        </w:rPr>
        <w:lastRenderedPageBreak/>
        <w:drawing>
          <wp:inline distT="0" distB="0" distL="0" distR="0" wp14:anchorId="3A8EE3CB" wp14:editId="2D5ADA7A">
            <wp:extent cx="5943600" cy="15024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02410"/>
                    </a:xfrm>
                    <a:prstGeom prst="rect">
                      <a:avLst/>
                    </a:prstGeom>
                  </pic:spPr>
                </pic:pic>
              </a:graphicData>
            </a:graphic>
          </wp:inline>
        </w:drawing>
      </w:r>
    </w:p>
    <w:p w14:paraId="4B33FB4A" w14:textId="15C8E924" w:rsidR="00B94998" w:rsidRDefault="00DB5EA7" w:rsidP="003F75B1">
      <w:r>
        <w:t>Save Isotopomer_Class_v2.py and close it.</w:t>
      </w:r>
    </w:p>
    <w:p w14:paraId="49C4965A" w14:textId="020B28DC" w:rsidR="00DB5EA7" w:rsidRDefault="00DB5EA7" w:rsidP="003F75B1">
      <w:r>
        <w:t>Open __main__.py.  Go to line 218</w:t>
      </w:r>
      <w:r w:rsidR="00E8226A">
        <w:t>,</w:t>
      </w:r>
      <w:r>
        <w:t xml:space="preserve"> which looks like this:</w:t>
      </w:r>
    </w:p>
    <w:p w14:paraId="6A47515F" w14:textId="25043B1B" w:rsidR="00DB5EA7" w:rsidRDefault="00DB5EA7" w:rsidP="003F75B1">
      <w:r>
        <w:rPr>
          <w:noProof/>
        </w:rPr>
        <w:drawing>
          <wp:inline distT="0" distB="0" distL="0" distR="0" wp14:anchorId="2E5C3794" wp14:editId="22CCE828">
            <wp:extent cx="3829050" cy="209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9050" cy="209550"/>
                    </a:xfrm>
                    <a:prstGeom prst="rect">
                      <a:avLst/>
                    </a:prstGeom>
                  </pic:spPr>
                </pic:pic>
              </a:graphicData>
            </a:graphic>
          </wp:inline>
        </w:drawing>
      </w:r>
    </w:p>
    <w:p w14:paraId="29F313A2" w14:textId="15738120" w:rsidR="00DB5EA7" w:rsidRDefault="00E8226A" w:rsidP="003F75B1">
      <w:r>
        <w:t>A</w:t>
      </w:r>
      <w:r w:rsidR="00DB5EA7">
        <w:t xml:space="preserve">lter </w:t>
      </w:r>
      <w:r>
        <w:t xml:space="preserve">this line </w:t>
      </w:r>
      <w:r w:rsidR="00DB5EA7">
        <w:t>to look exactly like the first modification you made to Isotopomer_Class_vrs2.py.  The order must be exactly the same:</w:t>
      </w:r>
    </w:p>
    <w:p w14:paraId="3E455B56" w14:textId="42F23A62" w:rsidR="00DB5EA7" w:rsidRDefault="00DB5EA7" w:rsidP="003F75B1">
      <w:r>
        <w:rPr>
          <w:noProof/>
        </w:rPr>
        <w:drawing>
          <wp:inline distT="0" distB="0" distL="0" distR="0" wp14:anchorId="61B69957" wp14:editId="35259358">
            <wp:extent cx="4143375" cy="1524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3375" cy="152400"/>
                    </a:xfrm>
                    <a:prstGeom prst="rect">
                      <a:avLst/>
                    </a:prstGeom>
                  </pic:spPr>
                </pic:pic>
              </a:graphicData>
            </a:graphic>
          </wp:inline>
        </w:drawing>
      </w:r>
    </w:p>
    <w:p w14:paraId="7D9270A8" w14:textId="56C7ACC7" w:rsidR="00DB5EA7" w:rsidRDefault="00DB5EA7" w:rsidP="003F75B1">
      <w:r>
        <w:t>Save and close __main__.py</w:t>
      </w:r>
    </w:p>
    <w:p w14:paraId="6DED9456" w14:textId="69E1E44A" w:rsidR="00DB5EA7" w:rsidRDefault="00DB5EA7" w:rsidP="003F75B1">
      <w:r>
        <w:t xml:space="preserve">The last two </w:t>
      </w:r>
      <w:r w:rsidR="00E8226A">
        <w:t xml:space="preserve">code </w:t>
      </w:r>
      <w:r>
        <w:t>modifications will be very similar</w:t>
      </w:r>
      <w:r w:rsidR="00E8226A">
        <w:t>:</w:t>
      </w:r>
      <w:r>
        <w:t xml:space="preserve"> </w:t>
      </w:r>
      <w:r w:rsidR="00E8226A">
        <w:t xml:space="preserve">either </w:t>
      </w:r>
      <w:r>
        <w:t xml:space="preserve">open </w:t>
      </w:r>
      <w:r w:rsidRPr="00DB5EA7">
        <w:t>Emass_Port_vrs4.py</w:t>
      </w:r>
      <w:r>
        <w:t xml:space="preserve"> or </w:t>
      </w:r>
      <w:r w:rsidRPr="00DB5EA7">
        <w:t>Emass_Port_vrsFast2.py</w:t>
      </w:r>
      <w:r w:rsidR="00E8226A">
        <w:t xml:space="preserve"> (t</w:t>
      </w:r>
      <w:r>
        <w:t xml:space="preserve">he change is the same for </w:t>
      </w:r>
      <w:r w:rsidR="00E8226A">
        <w:t xml:space="preserve">both </w:t>
      </w:r>
      <w:r>
        <w:t>file</w:t>
      </w:r>
      <w:r w:rsidR="00E8226A">
        <w:t>s</w:t>
      </w:r>
      <w:r>
        <w:t>, so when you are done</w:t>
      </w:r>
      <w:r w:rsidR="00E8226A">
        <w:t xml:space="preserve"> with one</w:t>
      </w:r>
      <w:r>
        <w:t>, modify the other file</w:t>
      </w:r>
      <w:r w:rsidR="00E8226A">
        <w:t>)</w:t>
      </w:r>
      <w:r>
        <w:t xml:space="preserve">.  </w:t>
      </w:r>
      <w:r w:rsidR="00E8226A">
        <w:t xml:space="preserve">For </w:t>
      </w:r>
      <w:r>
        <w:t>either file</w:t>
      </w:r>
      <w:r w:rsidR="00E8226A">
        <w:t>,</w:t>
      </w:r>
      <w:r>
        <w:t xml:space="preserve"> go to line 194:</w:t>
      </w:r>
    </w:p>
    <w:p w14:paraId="73550070" w14:textId="77777777" w:rsidR="0035136B" w:rsidRDefault="0035136B" w:rsidP="00A04B5C">
      <w:r>
        <w:rPr>
          <w:noProof/>
        </w:rPr>
        <w:drawing>
          <wp:inline distT="0" distB="0" distL="0" distR="0" wp14:anchorId="34006797" wp14:editId="0E92C853">
            <wp:extent cx="5943600" cy="7962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796290"/>
                    </a:xfrm>
                    <a:prstGeom prst="rect">
                      <a:avLst/>
                    </a:prstGeom>
                  </pic:spPr>
                </pic:pic>
              </a:graphicData>
            </a:graphic>
          </wp:inline>
        </w:drawing>
      </w:r>
    </w:p>
    <w:p w14:paraId="1EFEB81C" w14:textId="7E87CAD8" w:rsidR="0035136B" w:rsidRDefault="00353AE4" w:rsidP="00A04B5C">
      <w:r>
        <w:t>A</w:t>
      </w:r>
      <w:r w:rsidR="0035136B">
        <w:t>dd phosphorous like this:</w:t>
      </w:r>
    </w:p>
    <w:p w14:paraId="2CE9C18C" w14:textId="77777777" w:rsidR="0035136B" w:rsidRDefault="0035136B" w:rsidP="00A04B5C">
      <w:r>
        <w:rPr>
          <w:noProof/>
        </w:rPr>
        <w:drawing>
          <wp:inline distT="0" distB="0" distL="0" distR="0" wp14:anchorId="301BE208" wp14:editId="38BB2A7E">
            <wp:extent cx="5943600" cy="5130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13080"/>
                    </a:xfrm>
                    <a:prstGeom prst="rect">
                      <a:avLst/>
                    </a:prstGeom>
                  </pic:spPr>
                </pic:pic>
              </a:graphicData>
            </a:graphic>
          </wp:inline>
        </w:drawing>
      </w:r>
    </w:p>
    <w:p w14:paraId="1EB2D441" w14:textId="0EFC135C" w:rsidR="0035136B" w:rsidRDefault="0035136B" w:rsidP="00A04B5C">
      <w:r>
        <w:t xml:space="preserve">A couple </w:t>
      </w:r>
      <w:r w:rsidR="00BC5D7E">
        <w:t xml:space="preserve">of </w:t>
      </w:r>
      <w:r>
        <w:t>notes on this one before proceeding</w:t>
      </w:r>
      <w:r w:rsidR="00BC5D7E">
        <w:t xml:space="preserve">: </w:t>
      </w:r>
      <w:r>
        <w:t xml:space="preserve">The </w:t>
      </w:r>
      <w:r w:rsidR="00E8226A">
        <w:t>format for</w:t>
      </w:r>
      <w:r>
        <w:t xml:space="preserve"> entries </w:t>
      </w:r>
      <w:r w:rsidR="00BC5D7E">
        <w:t xml:space="preserve">is </w:t>
      </w:r>
      <w:r>
        <w:t xml:space="preserve">“element” : [ isotope(a,b), isotope(a,b)].  The letter </w:t>
      </w:r>
      <w:r w:rsidR="009A4BF0">
        <w:t>“</w:t>
      </w:r>
      <w:r>
        <w:t>a</w:t>
      </w:r>
      <w:r w:rsidR="009A4BF0">
        <w:t>”</w:t>
      </w:r>
      <w:r>
        <w:t xml:space="preserve"> is the exact mass for that isotope and </w:t>
      </w:r>
      <w:r w:rsidR="009A4BF0">
        <w:t>“</w:t>
      </w:r>
      <w:r>
        <w:t>b</w:t>
      </w:r>
      <w:r w:rsidR="009A4BF0">
        <w:t>”</w:t>
      </w:r>
      <w:r>
        <w:t xml:space="preserve"> is the abun</w:t>
      </w:r>
      <w:r w:rsidR="009A4BF0">
        <w:t>d</w:t>
      </w:r>
      <w:r>
        <w:t>ance of that isotope in the total population.  Only include biologically relevant isotopes (</w:t>
      </w:r>
      <w:r w:rsidR="006D10DD">
        <w:t xml:space="preserve">e.g. </w:t>
      </w:r>
      <w:r>
        <w:t xml:space="preserve">note </w:t>
      </w:r>
      <w:r w:rsidR="00BC5D7E">
        <w:t xml:space="preserve">that </w:t>
      </w:r>
      <w:r>
        <w:t xml:space="preserve">tritium and </w:t>
      </w:r>
      <w:r w:rsidR="009769AD" w:rsidRPr="009769AD">
        <w:rPr>
          <w:vertAlign w:val="superscript"/>
        </w:rPr>
        <w:t>14</w:t>
      </w:r>
      <w:r>
        <w:t xml:space="preserve">C are not </w:t>
      </w:r>
      <w:r w:rsidR="00BC5D7E">
        <w:t>listed in</w:t>
      </w:r>
      <w:r>
        <w:t xml:space="preserve"> the code</w:t>
      </w:r>
      <w:r w:rsidR="003C7210">
        <w:t xml:space="preserve"> because they are too rare</w:t>
      </w:r>
      <w:r>
        <w:t>).  Isotopes need to be entered in order</w:t>
      </w:r>
      <w:r w:rsidR="00BC5D7E">
        <w:t xml:space="preserve">: </w:t>
      </w:r>
      <w:r>
        <w:t>+0 neutrons, +1 neutrons</w:t>
      </w:r>
      <w:r w:rsidR="00BC5D7E">
        <w:t>,</w:t>
      </w:r>
      <w:r>
        <w:t xml:space="preserve"> etc. until</w:t>
      </w:r>
      <w:r w:rsidR="00BC5D7E">
        <w:t xml:space="preserve"> </w:t>
      </w:r>
      <w:r>
        <w:t xml:space="preserve">all </w:t>
      </w:r>
      <w:r w:rsidR="006D10DD">
        <w:t xml:space="preserve">are </w:t>
      </w:r>
      <w:r>
        <w:t>done.  Finally</w:t>
      </w:r>
      <w:r w:rsidR="00BC5D7E">
        <w:t>,</w:t>
      </w:r>
      <w:r>
        <w:t xml:space="preserve"> if there is a gap, </w:t>
      </w:r>
      <w:r w:rsidR="00BC5D7E">
        <w:t>such as in</w:t>
      </w:r>
      <w:r>
        <w:t xml:space="preserve"> Sulfur </w:t>
      </w:r>
      <w:r w:rsidR="006D10DD">
        <w:t>(</w:t>
      </w:r>
      <w:r>
        <w:t>which has +0,+1,+2,+4 but not +3</w:t>
      </w:r>
      <w:r w:rsidR="006D10DD">
        <w:t>),</w:t>
      </w:r>
      <w:r>
        <w:t xml:space="preserve"> you need to enter -1000000 </w:t>
      </w:r>
      <w:r w:rsidR="006D10DD">
        <w:t xml:space="preserve">for </w:t>
      </w:r>
      <w:r>
        <w:t xml:space="preserve">mass and 0 </w:t>
      </w:r>
      <w:r w:rsidR="006D10DD">
        <w:t xml:space="preserve">for </w:t>
      </w:r>
      <w:r>
        <w:t>abundance</w:t>
      </w:r>
      <w:r w:rsidR="004368D7">
        <w:t xml:space="preserve"> for the missing +3</w:t>
      </w:r>
      <w:r w:rsidR="006D10DD">
        <w:t xml:space="preserve"> isotope</w:t>
      </w:r>
      <w:r w:rsidR="004368D7">
        <w:t xml:space="preserve"> (see below)</w:t>
      </w:r>
      <w:r>
        <w:t>:</w:t>
      </w:r>
    </w:p>
    <w:p w14:paraId="4D858486" w14:textId="77777777" w:rsidR="0035136B" w:rsidRDefault="0035136B" w:rsidP="00A04B5C">
      <w:r>
        <w:rPr>
          <w:noProof/>
        </w:rPr>
        <w:drawing>
          <wp:inline distT="0" distB="0" distL="0" distR="0" wp14:anchorId="7F59F897" wp14:editId="39A2AA5F">
            <wp:extent cx="51244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24450" cy="542925"/>
                    </a:xfrm>
                    <a:prstGeom prst="rect">
                      <a:avLst/>
                    </a:prstGeom>
                  </pic:spPr>
                </pic:pic>
              </a:graphicData>
            </a:graphic>
          </wp:inline>
        </w:drawing>
      </w:r>
    </w:p>
    <w:p w14:paraId="1639EA64" w14:textId="77777777" w:rsidR="0035136B" w:rsidRPr="006D10DD" w:rsidRDefault="0035136B" w:rsidP="00A04B5C">
      <w:r>
        <w:rPr>
          <w:noProof/>
        </w:rPr>
        <w:lastRenderedPageBreak/>
        <w:drawing>
          <wp:inline distT="0" distB="0" distL="0" distR="0" wp14:anchorId="306EDF8C" wp14:editId="2882B9F4">
            <wp:extent cx="5943600" cy="4356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35610"/>
                    </a:xfrm>
                    <a:prstGeom prst="rect">
                      <a:avLst/>
                    </a:prstGeom>
                  </pic:spPr>
                </pic:pic>
              </a:graphicData>
            </a:graphic>
          </wp:inline>
        </w:drawing>
      </w:r>
    </w:p>
    <w:p w14:paraId="18E9B2D8" w14:textId="4DCCBF47" w:rsidR="00BA096B" w:rsidRPr="0047691E" w:rsidRDefault="006D10DD" w:rsidP="00A04B5C">
      <w:r w:rsidRPr="0047691E">
        <w:t>Remember to save</w:t>
      </w:r>
      <w:r>
        <w:t xml:space="preserve"> and close the files after you are done altering the code.</w:t>
      </w:r>
    </w:p>
    <w:p w14:paraId="587EC589" w14:textId="77777777" w:rsidR="00BA096B" w:rsidRDefault="00BA096B" w:rsidP="00A04B5C">
      <w:pPr>
        <w:rPr>
          <w:b/>
        </w:rPr>
      </w:pPr>
    </w:p>
    <w:p w14:paraId="126CF409" w14:textId="77777777" w:rsidR="00BA096B" w:rsidRDefault="00BA096B" w:rsidP="00A04B5C">
      <w:pPr>
        <w:rPr>
          <w:b/>
        </w:rPr>
      </w:pPr>
    </w:p>
    <w:p w14:paraId="78DAB9E2" w14:textId="77777777" w:rsidR="00BA096B" w:rsidRDefault="00BA096B" w:rsidP="00A04B5C">
      <w:pPr>
        <w:rPr>
          <w:b/>
        </w:rPr>
      </w:pPr>
    </w:p>
    <w:p w14:paraId="7A1A1147" w14:textId="77777777" w:rsidR="00BA096B" w:rsidRDefault="00BA096B" w:rsidP="00A04B5C">
      <w:pPr>
        <w:rPr>
          <w:b/>
        </w:rPr>
      </w:pPr>
    </w:p>
    <w:p w14:paraId="5515CC80" w14:textId="77777777" w:rsidR="00BA096B" w:rsidRDefault="00BA096B" w:rsidP="00A04B5C">
      <w:pPr>
        <w:rPr>
          <w:b/>
        </w:rPr>
      </w:pPr>
    </w:p>
    <w:p w14:paraId="40532025" w14:textId="77777777" w:rsidR="00BA096B" w:rsidRDefault="00BA096B" w:rsidP="00A04B5C">
      <w:pPr>
        <w:rPr>
          <w:b/>
        </w:rPr>
      </w:pPr>
    </w:p>
    <w:p w14:paraId="748AE096" w14:textId="77777777" w:rsidR="00B94998" w:rsidRDefault="00B94998" w:rsidP="00A04B5C">
      <w:pPr>
        <w:rPr>
          <w:b/>
        </w:rPr>
      </w:pPr>
    </w:p>
    <w:p w14:paraId="0ED6CA37" w14:textId="77777777" w:rsidR="00B94998" w:rsidRDefault="00B94998" w:rsidP="00A04B5C">
      <w:pPr>
        <w:rPr>
          <w:b/>
        </w:rPr>
      </w:pPr>
    </w:p>
    <w:p w14:paraId="61184CDC" w14:textId="77777777" w:rsidR="00B94998" w:rsidRDefault="00B94998" w:rsidP="00A04B5C">
      <w:pPr>
        <w:rPr>
          <w:b/>
        </w:rPr>
      </w:pPr>
    </w:p>
    <w:p w14:paraId="7C498C8E" w14:textId="77777777" w:rsidR="00B94998" w:rsidRDefault="00B94998" w:rsidP="00A04B5C">
      <w:pPr>
        <w:rPr>
          <w:b/>
        </w:rPr>
      </w:pPr>
    </w:p>
    <w:p w14:paraId="396946E5" w14:textId="77777777" w:rsidR="000A53F0" w:rsidRDefault="000A53F0" w:rsidP="00A04B5C">
      <w:pPr>
        <w:rPr>
          <w:b/>
        </w:rPr>
      </w:pPr>
    </w:p>
    <w:p w14:paraId="16D181A8" w14:textId="77777777" w:rsidR="000A53F0" w:rsidRDefault="000A53F0" w:rsidP="00A04B5C">
      <w:pPr>
        <w:rPr>
          <w:b/>
        </w:rPr>
      </w:pPr>
    </w:p>
    <w:p w14:paraId="7E67C1ED" w14:textId="77777777" w:rsidR="000A53F0" w:rsidRDefault="000A53F0" w:rsidP="00A04B5C">
      <w:pPr>
        <w:rPr>
          <w:b/>
        </w:rPr>
      </w:pPr>
    </w:p>
    <w:p w14:paraId="6D878E44" w14:textId="77777777" w:rsidR="000A53F0" w:rsidRDefault="000A53F0" w:rsidP="00A04B5C">
      <w:pPr>
        <w:rPr>
          <w:b/>
        </w:rPr>
      </w:pPr>
    </w:p>
    <w:p w14:paraId="0469B992" w14:textId="77777777" w:rsidR="000A53F0" w:rsidRDefault="000A53F0" w:rsidP="00A04B5C">
      <w:pPr>
        <w:rPr>
          <w:b/>
        </w:rPr>
      </w:pPr>
    </w:p>
    <w:p w14:paraId="6700DB0C" w14:textId="77777777" w:rsidR="000A53F0" w:rsidRDefault="000A53F0" w:rsidP="00A04B5C">
      <w:pPr>
        <w:rPr>
          <w:b/>
        </w:rPr>
      </w:pPr>
    </w:p>
    <w:p w14:paraId="26E0405D" w14:textId="77777777" w:rsidR="000A53F0" w:rsidRDefault="000A53F0" w:rsidP="00A04B5C">
      <w:pPr>
        <w:rPr>
          <w:b/>
        </w:rPr>
      </w:pPr>
    </w:p>
    <w:p w14:paraId="041203EF" w14:textId="77777777" w:rsidR="000A53F0" w:rsidRDefault="000A53F0" w:rsidP="00A04B5C">
      <w:pPr>
        <w:rPr>
          <w:b/>
        </w:rPr>
      </w:pPr>
    </w:p>
    <w:p w14:paraId="422D9AA0" w14:textId="77777777" w:rsidR="000A53F0" w:rsidRDefault="000A53F0" w:rsidP="00A04B5C">
      <w:pPr>
        <w:rPr>
          <w:b/>
        </w:rPr>
      </w:pPr>
    </w:p>
    <w:p w14:paraId="6A91CBCE" w14:textId="77777777" w:rsidR="000A53F0" w:rsidRDefault="000A53F0" w:rsidP="00A04B5C">
      <w:pPr>
        <w:rPr>
          <w:b/>
        </w:rPr>
      </w:pPr>
    </w:p>
    <w:p w14:paraId="76449C50" w14:textId="77777777" w:rsidR="000A53F0" w:rsidRDefault="000A53F0" w:rsidP="00A04B5C">
      <w:pPr>
        <w:rPr>
          <w:b/>
        </w:rPr>
      </w:pPr>
    </w:p>
    <w:p w14:paraId="412D9A48" w14:textId="77777777" w:rsidR="000A53F0" w:rsidRDefault="000A53F0" w:rsidP="00A04B5C">
      <w:pPr>
        <w:rPr>
          <w:b/>
        </w:rPr>
      </w:pPr>
    </w:p>
    <w:p w14:paraId="0D848152" w14:textId="77777777" w:rsidR="000A53F0" w:rsidRDefault="000A53F0" w:rsidP="00A04B5C">
      <w:pPr>
        <w:rPr>
          <w:b/>
        </w:rPr>
      </w:pPr>
    </w:p>
    <w:p w14:paraId="2F61CD01" w14:textId="77777777" w:rsidR="000A53F0" w:rsidRDefault="000A53F0" w:rsidP="00A04B5C">
      <w:pPr>
        <w:rPr>
          <w:b/>
        </w:rPr>
      </w:pPr>
    </w:p>
    <w:p w14:paraId="2DCE398B" w14:textId="77777777" w:rsidR="00B77457" w:rsidRDefault="00B77457" w:rsidP="00A04B5C">
      <w:pPr>
        <w:rPr>
          <w:b/>
        </w:rPr>
      </w:pPr>
    </w:p>
    <w:p w14:paraId="5B8254F3" w14:textId="77777777" w:rsidR="00B77457" w:rsidRDefault="00B77457" w:rsidP="00A04B5C">
      <w:pPr>
        <w:rPr>
          <w:b/>
        </w:rPr>
      </w:pPr>
    </w:p>
    <w:p w14:paraId="5004F685" w14:textId="5A6B7D5D" w:rsidR="00BA096B" w:rsidRDefault="008330FF" w:rsidP="00A04B5C">
      <w:pPr>
        <w:rPr>
          <w:b/>
        </w:rPr>
      </w:pPr>
      <w:r>
        <w:rPr>
          <w:b/>
        </w:rPr>
        <w:lastRenderedPageBreak/>
        <w:t>Using DeuteRater for Analysis of Mass Spectrometry Accuracy and Precision:</w:t>
      </w:r>
    </w:p>
    <w:p w14:paraId="5A78769E" w14:textId="4F482BD1" w:rsidR="008330FF" w:rsidRDefault="008B5B05" w:rsidP="00A04B5C">
      <w:r>
        <w:t xml:space="preserve">In addition to kinetics, </w:t>
      </w:r>
      <w:r w:rsidR="0067526E">
        <w:t>DeuteRater</w:t>
      </w:r>
      <w:r>
        <w:t xml:space="preserve"> can also be used </w:t>
      </w:r>
      <w:r w:rsidR="0067526E">
        <w:t xml:space="preserve">to analyze how well the mass spectrometer is identifying Intensity or m/z of neutromers.  </w:t>
      </w:r>
      <w:r>
        <w:t xml:space="preserve">This </w:t>
      </w:r>
      <w:r w:rsidR="0067526E">
        <w:t xml:space="preserve">can be </w:t>
      </w:r>
      <w:r>
        <w:t xml:space="preserve">degraded </w:t>
      </w:r>
      <w:r w:rsidR="0067526E">
        <w:t xml:space="preserve">by instrument noise, co-elution with other species of similar m/z, </w:t>
      </w:r>
      <w:r>
        <w:t xml:space="preserve">and </w:t>
      </w:r>
      <w:r w:rsidR="0067526E">
        <w:t xml:space="preserve">other </w:t>
      </w:r>
      <w:r>
        <w:t>factors</w:t>
      </w:r>
      <w:r w:rsidR="0067526E">
        <w:t>.</w:t>
      </w:r>
    </w:p>
    <w:p w14:paraId="717AA1D0" w14:textId="2040E3C1" w:rsidR="0023302A" w:rsidRDefault="0067526E" w:rsidP="00A04B5C">
      <w:r w:rsidRPr="0047691E">
        <w:rPr>
          <w:u w:val="single"/>
        </w:rPr>
        <w:t>Accuracy</w:t>
      </w:r>
      <w:r>
        <w:t xml:space="preserve">:  Accuracy checks require </w:t>
      </w:r>
      <w:r w:rsidR="00DF07E0">
        <w:t xml:space="preserve">non-labeled </w:t>
      </w:r>
      <w:r>
        <w:t xml:space="preserve">data.  Extraction </w:t>
      </w:r>
      <w:r w:rsidR="0083791E">
        <w:t>proceeds as described above</w:t>
      </w:r>
      <w:r>
        <w:t>.  When you</w:t>
      </w:r>
      <w:r w:rsidR="0083791E">
        <w:t xml:space="preserve"> </w:t>
      </w:r>
      <w:r>
        <w:t>create the labeling table</w:t>
      </w:r>
      <w:r w:rsidR="0083791E">
        <w:t>,</w:t>
      </w:r>
      <w:r>
        <w:t xml:space="preserve"> use 0 as the Labeling (Decimal) value for your unlabeled samples.  Then </w:t>
      </w:r>
      <w:r w:rsidR="0083791E">
        <w:t xml:space="preserve">press </w:t>
      </w:r>
      <w:r>
        <w:t>the Isotope Calculator</w:t>
      </w:r>
      <w:r w:rsidR="0023302A">
        <w:t xml:space="preserve"> button</w:t>
      </w:r>
      <w:r>
        <w:t xml:space="preserve">.  </w:t>
      </w:r>
      <w:r w:rsidR="0083791E">
        <w:t>Afterwards, o</w:t>
      </w:r>
      <w:r>
        <w:t>pen the Calculation_of_Fraction_New</w:t>
      </w:r>
      <w:r w:rsidR="0023302A">
        <w:t>_Protein</w:t>
      </w:r>
      <w:r>
        <w:t xml:space="preserve">.csv.  Select only those rows which represent the unlabeled sample (sorting by filename or a labeling column is the easiest way to do this).  DeuteRater will have attempted to </w:t>
      </w:r>
      <w:r w:rsidR="0023302A">
        <w:t>calculate the Turnover at 0 label according to the “% label to use if no label present” in the filters menu.  Since there is no heavy label</w:t>
      </w:r>
      <w:r w:rsidR="0083791E">
        <w:t>,</w:t>
      </w:r>
      <w:r w:rsidR="0023302A">
        <w:t xml:space="preserve"> DeuteRater should have calculated 0 as the amount of turnover.  Therefore “</w:t>
      </w:r>
      <w:r w:rsidR="0023302A" w:rsidRPr="0023302A">
        <w:t>M0 fraction new for calculation</w:t>
      </w:r>
      <w:r w:rsidR="0023302A">
        <w:t>”, “</w:t>
      </w:r>
      <w:r w:rsidR="0023302A" w:rsidRPr="0023302A">
        <w:t>median neutromer spacing fraction new</w:t>
      </w:r>
      <w:r w:rsidR="0023302A">
        <w:t>”, and ”</w:t>
      </w:r>
      <w:r w:rsidR="0023302A" w:rsidRPr="0023302A">
        <w:t>median combined fraction new</w:t>
      </w:r>
      <w:r w:rsidR="0023302A">
        <w:t>” should all be close to 0 for every point (how many of these three columns are present depends on the Data Type value in the Settings menu).  After collecting these points</w:t>
      </w:r>
      <w:r w:rsidR="0048404D">
        <w:t>,</w:t>
      </w:r>
      <w:r w:rsidR="0023302A">
        <w:t xml:space="preserve"> you can use statistical tools </w:t>
      </w:r>
      <w:r w:rsidR="0048404D">
        <w:t>(e.g. a scatterplot, mean, or median)</w:t>
      </w:r>
      <w:r w:rsidR="00241DC6">
        <w:t xml:space="preserve"> </w:t>
      </w:r>
      <w:r w:rsidR="0023302A">
        <w:t>to evaluate if the points are close enough to 0 consistently enough for your machine.</w:t>
      </w:r>
    </w:p>
    <w:p w14:paraId="0E4D780F" w14:textId="75E8D285" w:rsidR="0067526E" w:rsidRDefault="0023302A" w:rsidP="00A04B5C">
      <w:r w:rsidRPr="0047691E">
        <w:rPr>
          <w:u w:val="single"/>
        </w:rPr>
        <w:t>Precision</w:t>
      </w:r>
      <w:r>
        <w:t>:  Precision follows the same steps as accuracy</w:t>
      </w:r>
      <w:r w:rsidR="00CC7E8E">
        <w:t xml:space="preserve"> except </w:t>
      </w:r>
      <w:r w:rsidR="009521E0">
        <w:t xml:space="preserve">that </w:t>
      </w:r>
      <w:r w:rsidR="00CC7E8E">
        <w:t xml:space="preserve">unlabeled samples are not required.  Instead of the </w:t>
      </w:r>
      <w:r w:rsidR="009521E0">
        <w:t>“</w:t>
      </w:r>
      <w:r w:rsidR="00CC7E8E">
        <w:t>fraction</w:t>
      </w:r>
      <w:r w:rsidR="009521E0">
        <w:t>_</w:t>
      </w:r>
      <w:r w:rsidR="00CC7E8E">
        <w:t>new</w:t>
      </w:r>
      <w:r w:rsidR="009521E0">
        <w:t>”</w:t>
      </w:r>
      <w:r w:rsidR="00CC7E8E">
        <w:t xml:space="preserve"> columns you will need to examine the “</w:t>
      </w:r>
      <w:r w:rsidR="00CC7E8E" w:rsidRPr="00CC7E8E">
        <w:t>abundance std_dev</w:t>
      </w:r>
      <w:r w:rsidR="00CC7E8E">
        <w:t>”, “</w:t>
      </w:r>
      <w:r w:rsidR="00CC7E8E" w:rsidRPr="00CC7E8E">
        <w:t>neutromer spacing std_dev</w:t>
      </w:r>
      <w:r w:rsidR="00CC7E8E">
        <w:t>”, and “</w:t>
      </w:r>
      <w:r w:rsidR="00CC7E8E" w:rsidRPr="00CC7E8E">
        <w:t>combined std_dev</w:t>
      </w:r>
      <w:r w:rsidR="00CC7E8E">
        <w:t xml:space="preserve">” columns.  These </w:t>
      </w:r>
      <w:r w:rsidR="009521E0">
        <w:t xml:space="preserve">list </w:t>
      </w:r>
      <w:r w:rsidR="00CC7E8E">
        <w:t>how well the neutromer peaks in the pattern agree in their determination of fraction new peptide at that time.  The lower the values the better they are.  Again you will need to use third party software or manually analyze how close the values are to 0</w:t>
      </w:r>
      <w:r w:rsidR="009521E0">
        <w:t>;</w:t>
      </w:r>
      <w:r w:rsidR="00CC7E8E">
        <w:t xml:space="preserve"> DeuteRater will not do so.</w:t>
      </w:r>
    </w:p>
    <w:p w14:paraId="65DC3F33" w14:textId="59C135B2" w:rsidR="00CC7E8E" w:rsidRPr="000A53F0" w:rsidRDefault="00CC7E8E" w:rsidP="00A04B5C">
      <w:r>
        <w:t xml:space="preserve">Note: </w:t>
      </w:r>
      <w:r w:rsidR="00D17875">
        <w:t>F</w:t>
      </w:r>
      <w:r>
        <w:t xml:space="preserve">or </w:t>
      </w:r>
      <w:r w:rsidR="00D17875">
        <w:t>P</w:t>
      </w:r>
      <w:r>
        <w:t>recision</w:t>
      </w:r>
      <w:r w:rsidR="00D17875">
        <w:t>,</w:t>
      </w:r>
      <w:r>
        <w:t xml:space="preserve"> if labeled samples are used</w:t>
      </w:r>
      <w:r w:rsidR="00D17875">
        <w:t>,</w:t>
      </w:r>
      <w:r>
        <w:t xml:space="preserve"> the measurements </w:t>
      </w:r>
      <w:r w:rsidR="00D17875">
        <w:t xml:space="preserve">will be </w:t>
      </w:r>
      <w:r>
        <w:t>affected if the amount of label is different from the amount entered in Labeling (Decimal) in the Labeling Table.  This does not apply to unlabeled samples because no matter how high or low the labeling you tell DeuteRater</w:t>
      </w:r>
      <w:r w:rsidR="00D17875">
        <w:t>,</w:t>
      </w:r>
      <w:r>
        <w:t xml:space="preserve"> the answer should always be 0 </w:t>
      </w:r>
      <w:r w:rsidR="00D17875">
        <w:t xml:space="preserve">for </w:t>
      </w:r>
      <w:r>
        <w:t>every neutromer.</w:t>
      </w:r>
    </w:p>
    <w:p w14:paraId="3E32C4DA" w14:textId="77777777" w:rsidR="009E523A" w:rsidRDefault="009E523A" w:rsidP="00A04B5C">
      <w:pPr>
        <w:rPr>
          <w:b/>
        </w:rPr>
      </w:pPr>
    </w:p>
    <w:p w14:paraId="3CB6B13E" w14:textId="77777777" w:rsidR="009E523A" w:rsidRDefault="009E523A" w:rsidP="00A04B5C">
      <w:pPr>
        <w:rPr>
          <w:b/>
        </w:rPr>
      </w:pPr>
    </w:p>
    <w:p w14:paraId="47BA6D64" w14:textId="77777777" w:rsidR="009E523A" w:rsidRDefault="009E523A" w:rsidP="00A04B5C">
      <w:pPr>
        <w:rPr>
          <w:b/>
        </w:rPr>
      </w:pPr>
    </w:p>
    <w:p w14:paraId="5603754F" w14:textId="77777777" w:rsidR="009E523A" w:rsidRDefault="009E523A" w:rsidP="00A04B5C">
      <w:pPr>
        <w:rPr>
          <w:b/>
        </w:rPr>
      </w:pPr>
    </w:p>
    <w:p w14:paraId="5DB84BB0" w14:textId="77777777" w:rsidR="009E523A" w:rsidRDefault="009E523A" w:rsidP="00A04B5C">
      <w:pPr>
        <w:rPr>
          <w:b/>
        </w:rPr>
      </w:pPr>
    </w:p>
    <w:p w14:paraId="023C7FAD" w14:textId="77777777" w:rsidR="009E523A" w:rsidRDefault="009E523A" w:rsidP="00A04B5C">
      <w:pPr>
        <w:rPr>
          <w:b/>
        </w:rPr>
      </w:pPr>
    </w:p>
    <w:p w14:paraId="65FAB011" w14:textId="77777777" w:rsidR="009E523A" w:rsidRDefault="009E523A" w:rsidP="00A04B5C">
      <w:pPr>
        <w:rPr>
          <w:b/>
        </w:rPr>
      </w:pPr>
    </w:p>
    <w:p w14:paraId="5D415A10" w14:textId="77777777" w:rsidR="009E523A" w:rsidRDefault="009E523A" w:rsidP="00A04B5C">
      <w:pPr>
        <w:rPr>
          <w:b/>
        </w:rPr>
      </w:pPr>
    </w:p>
    <w:p w14:paraId="2F28F925" w14:textId="77777777" w:rsidR="009E523A" w:rsidRDefault="009E523A" w:rsidP="00A04B5C">
      <w:pPr>
        <w:rPr>
          <w:b/>
        </w:rPr>
      </w:pPr>
    </w:p>
    <w:p w14:paraId="51EAD868" w14:textId="77777777" w:rsidR="009E523A" w:rsidRDefault="009E523A" w:rsidP="00A04B5C">
      <w:pPr>
        <w:rPr>
          <w:b/>
        </w:rPr>
      </w:pPr>
    </w:p>
    <w:p w14:paraId="35D9E99E" w14:textId="77777777" w:rsidR="000A53F0" w:rsidRDefault="000A53F0" w:rsidP="00A04B5C">
      <w:pPr>
        <w:rPr>
          <w:b/>
        </w:rPr>
      </w:pPr>
    </w:p>
    <w:p w14:paraId="6972264E" w14:textId="77777777" w:rsidR="00614B5B" w:rsidRDefault="00614B5B" w:rsidP="00A04B5C">
      <w:pPr>
        <w:rPr>
          <w:b/>
        </w:rPr>
      </w:pPr>
      <w:r>
        <w:rPr>
          <w:b/>
        </w:rPr>
        <w:lastRenderedPageBreak/>
        <w:t>Common Problems:</w:t>
      </w:r>
    </w:p>
    <w:p w14:paraId="5B345DF1" w14:textId="612FE9EF" w:rsidR="00AF3E52" w:rsidRDefault="00AF3E52" w:rsidP="00A04B5C">
      <w:r>
        <w:t xml:space="preserve">Q: </w:t>
      </w:r>
      <w:r w:rsidR="004F3EC8">
        <w:t xml:space="preserve">DeuteRater </w:t>
      </w:r>
      <w:r>
        <w:t xml:space="preserve">will not open even though all </w:t>
      </w:r>
      <w:r w:rsidR="004F3EC8">
        <w:t xml:space="preserve">of </w:t>
      </w:r>
      <w:r>
        <w:t>the python parts are there.</w:t>
      </w:r>
    </w:p>
    <w:p w14:paraId="0304DE11" w14:textId="062E7342" w:rsidR="00AF3E52" w:rsidRPr="00AF3E52" w:rsidRDefault="00AF3E52" w:rsidP="00A04B5C">
      <w:r>
        <w:t xml:space="preserve">A: </w:t>
      </w:r>
      <w:r w:rsidR="004F3EC8">
        <w:t xml:space="preserve">Make </w:t>
      </w:r>
      <w:r>
        <w:t>sure that your default python meets the criteria.  If you already had python on the machine, the command line may default to an older version instead of the one you just updated.  If it does, make sure you installed all necessary modules in the PythonPath so the program knows where to find them.</w:t>
      </w:r>
    </w:p>
    <w:p w14:paraId="6CC7DAC9" w14:textId="3F8263E9" w:rsidR="00AF3E52" w:rsidRDefault="00AF3E52" w:rsidP="00A04B5C">
      <w:r>
        <w:t xml:space="preserve">Q:  </w:t>
      </w:r>
      <w:r w:rsidR="005E286E">
        <w:t xml:space="preserve">The </w:t>
      </w:r>
      <w:r>
        <w:t>Current Process line on the interface has not changed in a long time.</w:t>
      </w:r>
    </w:p>
    <w:p w14:paraId="4A213C18" w14:textId="54E05AC2" w:rsidR="00AF3E52" w:rsidRDefault="00AF3E52" w:rsidP="00A04B5C">
      <w:r>
        <w:t xml:space="preserve">A: This could be </w:t>
      </w:r>
      <w:r w:rsidR="005E286E">
        <w:t xml:space="preserve">one of </w:t>
      </w:r>
      <w:r>
        <w:t xml:space="preserve">two things.  First, some processes take </w:t>
      </w:r>
      <w:r w:rsidR="005E286E">
        <w:t>much longer than expected,</w:t>
      </w:r>
      <w:r>
        <w:t xml:space="preserve"> especially on big data. </w:t>
      </w:r>
      <w:r w:rsidR="004145A7">
        <w:t xml:space="preserve">Second, there </w:t>
      </w:r>
      <w:r>
        <w:t xml:space="preserve">may have been an error.  </w:t>
      </w:r>
      <w:r w:rsidR="004145A7">
        <w:t>Check</w:t>
      </w:r>
      <w:r>
        <w:t xml:space="preserve"> the command line</w:t>
      </w:r>
      <w:r w:rsidR="004145A7">
        <w:t>,</w:t>
      </w:r>
      <w:r>
        <w:t xml:space="preserve"> </w:t>
      </w:r>
      <w:r w:rsidR="003C7210">
        <w:t>which will display an error message if an error has occurred.</w:t>
      </w:r>
    </w:p>
    <w:p w14:paraId="780B44D9" w14:textId="60DAB04E" w:rsidR="00AF3E52" w:rsidRDefault="00AF3E52" w:rsidP="00A04B5C">
      <w:r>
        <w:t xml:space="preserve">Q: </w:t>
      </w:r>
      <w:r w:rsidR="004145A7">
        <w:t xml:space="preserve">There is no </w:t>
      </w:r>
      <w:r>
        <w:t>error message, but all the extracted files</w:t>
      </w:r>
      <w:r w:rsidR="004145A7">
        <w:t xml:space="preserve"> have</w:t>
      </w:r>
      <w:r>
        <w:t xml:space="preserve"> only a header. </w:t>
      </w:r>
    </w:p>
    <w:p w14:paraId="635D3AC2" w14:textId="04424685" w:rsidR="00AF3E52" w:rsidRDefault="00AF3E52" w:rsidP="00A04B5C">
      <w:r>
        <w:t xml:space="preserve">A: </w:t>
      </w:r>
      <w:r w:rsidR="004145A7">
        <w:t>C</w:t>
      </w:r>
      <w:r>
        <w:t xml:space="preserve">heck that your headers are on the right columns.  If they are, check that the time is </w:t>
      </w:r>
      <w:r w:rsidR="00D17875">
        <w:t xml:space="preserve">listed </w:t>
      </w:r>
      <w:r>
        <w:t xml:space="preserve">in </w:t>
      </w:r>
      <w:r w:rsidR="009E523A">
        <w:t>seconds</w:t>
      </w:r>
      <w:r>
        <w:t>.</w:t>
      </w:r>
      <w:r w:rsidR="003C7210">
        <w:t xml:space="preserve">  This </w:t>
      </w:r>
      <w:r w:rsidR="00D17875">
        <w:t xml:space="preserve">problem </w:t>
      </w:r>
      <w:r w:rsidR="003C7210">
        <w:t xml:space="preserve">usually </w:t>
      </w:r>
      <w:r w:rsidR="00D17875">
        <w:t>results from</w:t>
      </w:r>
      <w:r w:rsidR="003C7210">
        <w:t xml:space="preserve"> everything being erroneously filtered out.</w:t>
      </w:r>
    </w:p>
    <w:p w14:paraId="0AA3FD1F" w14:textId="77777777" w:rsidR="00AF3E52" w:rsidRDefault="00AF3E52" w:rsidP="00A04B5C">
      <w:r>
        <w:t xml:space="preserve">Q: The Variable Modification column takes a long time to </w:t>
      </w:r>
      <w:r w:rsidR="003C7210">
        <w:t>change when making the id file</w:t>
      </w:r>
      <w:r>
        <w:t>.  Do I have to use that format?</w:t>
      </w:r>
    </w:p>
    <w:p w14:paraId="50323D2B" w14:textId="4CF36F4D" w:rsidR="00AF3E52" w:rsidRDefault="00AF3E52" w:rsidP="00A04B5C">
      <w:r>
        <w:t>A: No</w:t>
      </w:r>
      <w:r w:rsidR="000B1DC4">
        <w:t>,</w:t>
      </w:r>
      <w:r>
        <w:t xml:space="preserve"> but you must do a different check.  All the variable modifications do is tell the program which letters to replace with which other letters. If you do that manually (</w:t>
      </w:r>
      <w:r w:rsidR="000B1DC4">
        <w:t xml:space="preserve">the </w:t>
      </w:r>
      <w:r>
        <w:t>sequence gets read into the program with all pyrolidines already indicated by q for example)</w:t>
      </w:r>
      <w:r w:rsidR="000B1DC4">
        <w:t>,</w:t>
      </w:r>
      <w:r>
        <w:t xml:space="preserve"> you can just put Variable Modification(s) over an empty column and the program won’t notice.  Some search programs like Agilent MassHunter do this automatically.  However, if you don’t </w:t>
      </w:r>
      <w:r w:rsidR="003C7210">
        <w:t>change the sequences</w:t>
      </w:r>
      <w:r>
        <w:t xml:space="preserve"> </w:t>
      </w:r>
      <w:r w:rsidR="003C7210">
        <w:t>and ignore the variable modifications</w:t>
      </w:r>
      <w:r w:rsidR="000B1DC4">
        <w:t>,</w:t>
      </w:r>
      <w:r w:rsidR="003C7210">
        <w:t xml:space="preserve"> </w:t>
      </w:r>
      <w:r>
        <w:t xml:space="preserve">you will lose the sequences </w:t>
      </w:r>
      <w:r w:rsidR="00D17875">
        <w:t>due to</w:t>
      </w:r>
      <w:r>
        <w:t xml:space="preserve"> </w:t>
      </w:r>
      <w:r w:rsidR="00D17875">
        <w:t xml:space="preserve">disagreement </w:t>
      </w:r>
      <w:r>
        <w:t>with the theoretical weights.</w:t>
      </w:r>
      <w:r w:rsidR="009E523A">
        <w:t xml:space="preserve">  Also</w:t>
      </w:r>
      <w:r w:rsidR="00D17875">
        <w:t>,</w:t>
      </w:r>
      <w:r w:rsidR="009E523A">
        <w:t xml:space="preserve"> any unrecognized modifications present will be discarded.</w:t>
      </w:r>
    </w:p>
    <w:p w14:paraId="32616939" w14:textId="5B468B22" w:rsidR="00916D03" w:rsidRDefault="00916D03" w:rsidP="00A04B5C">
      <w:r>
        <w:t xml:space="preserve">Q: My graph has no bottom error </w:t>
      </w:r>
      <w:r w:rsidR="009A4BF0">
        <w:t>line</w:t>
      </w:r>
      <w:r w:rsidR="000B1DC4">
        <w:t>.</w:t>
      </w:r>
    </w:p>
    <w:p w14:paraId="5E0E77F0" w14:textId="3201B35E" w:rsidR="00916D03" w:rsidRDefault="00916D03" w:rsidP="00A04B5C">
      <w:r>
        <w:t xml:space="preserve">A: There are some cases </w:t>
      </w:r>
      <w:r w:rsidR="00DF13B0">
        <w:t xml:space="preserve">in which </w:t>
      </w:r>
      <w:r>
        <w:t xml:space="preserve">the 95% confidence interval is greater than the rate, which </w:t>
      </w:r>
      <w:r w:rsidR="000B1DC4">
        <w:t xml:space="preserve">causes </w:t>
      </w:r>
      <w:r>
        <w:t xml:space="preserve">the error bar </w:t>
      </w:r>
      <w:r w:rsidR="000B1DC4">
        <w:t xml:space="preserve">to be </w:t>
      </w:r>
      <w:r>
        <w:t>very negative.  In these cases</w:t>
      </w:r>
      <w:r w:rsidR="000B1DC4">
        <w:t>,</w:t>
      </w:r>
      <w:r>
        <w:t xml:space="preserve"> DeuteRater forces the error bar to be zero.  If this is the case and you have no points below zero, the line will </w:t>
      </w:r>
      <w:r w:rsidR="000B1DC4">
        <w:t xml:space="preserve">not </w:t>
      </w:r>
      <w:r>
        <w:t>be visible against the x-axis at the bottom of the graph.</w:t>
      </w:r>
    </w:p>
    <w:p w14:paraId="6F457632" w14:textId="56CEC7E1" w:rsidR="008330FF" w:rsidRDefault="008330FF" w:rsidP="00A04B5C">
      <w:r>
        <w:t>Q: I don’t like the Advanced Options sub-menus.  Is there a way to avoid them?</w:t>
      </w:r>
    </w:p>
    <w:p w14:paraId="497370B2" w14:textId="01AD9F38" w:rsidR="008330FF" w:rsidRDefault="008330FF" w:rsidP="00A04B5C">
      <w:r>
        <w:t>A: Yes.  The sub-menus (Elemental Composition, Labeling Site Patterns, and Modification) of the Advanced Options menu can be circumvented.  They are altering 3 .csvs in the code folder</w:t>
      </w:r>
      <w:r w:rsidR="00DF13B0">
        <w:t xml:space="preserve">: </w:t>
      </w:r>
      <w:r w:rsidRPr="008330FF">
        <w:t>Amino Acid Elemental Compositions.csv</w:t>
      </w:r>
      <w:r>
        <w:t xml:space="preserve">, </w:t>
      </w:r>
      <w:r w:rsidRPr="008330FF">
        <w:t>Number of Labeling Sites.csv</w:t>
      </w:r>
      <w:r>
        <w:t xml:space="preserve">, and </w:t>
      </w:r>
      <w:r w:rsidRPr="008330FF">
        <w:t>Modifications.csv</w:t>
      </w:r>
      <w:r>
        <w:t xml:space="preserve"> respectively.  If you desire you can open these files and alter them directly.  The same caveat that applies to altering the code applies here:  the sub-menus protect the program from improper input</w:t>
      </w:r>
      <w:r w:rsidR="00DF13B0">
        <w:t>,</w:t>
      </w:r>
      <w:r>
        <w:t xml:space="preserve"> so the program doesn’t check for bad input.  If you break the rules when altering the .csvs you can get bad data or cause the program to error out.  Use caution and make back-up copies.</w:t>
      </w:r>
    </w:p>
    <w:p w14:paraId="73C524EB" w14:textId="77807F31" w:rsidR="009E523A" w:rsidRDefault="009E523A" w:rsidP="00A04B5C">
      <w:r>
        <w:t>Q: I am getting an error you didn’t address.</w:t>
      </w:r>
    </w:p>
    <w:p w14:paraId="0794EE24" w14:textId="7CC1E455" w:rsidR="009E523A" w:rsidRDefault="009E523A" w:rsidP="00A04B5C">
      <w:r>
        <w:lastRenderedPageBreak/>
        <w:t xml:space="preserve">A: Contact the corresponding author with detailed information.  What were you doing? Did this work before? Etc.  A screen shot of the command line report of the error </w:t>
      </w:r>
      <w:r w:rsidR="00DF13B0">
        <w:t>is</w:t>
      </w:r>
      <w:r>
        <w:t xml:space="preserve"> helpful.  We will attempt to contact you to resolve the error.</w:t>
      </w:r>
    </w:p>
    <w:p w14:paraId="03E42B0B" w14:textId="77777777" w:rsidR="000A53F0" w:rsidRDefault="000A53F0" w:rsidP="00A04B5C"/>
    <w:p w14:paraId="6353F3E6" w14:textId="77777777" w:rsidR="000A53F0" w:rsidRDefault="000A53F0" w:rsidP="00A04B5C"/>
    <w:p w14:paraId="26C0B385" w14:textId="77777777" w:rsidR="000A53F0" w:rsidRDefault="000A53F0" w:rsidP="00A04B5C"/>
    <w:p w14:paraId="49B3BD8C" w14:textId="77777777" w:rsidR="000A53F0" w:rsidRDefault="000A53F0" w:rsidP="00A04B5C"/>
    <w:p w14:paraId="0F7B8199" w14:textId="77777777" w:rsidR="000A53F0" w:rsidRDefault="000A53F0" w:rsidP="00A04B5C"/>
    <w:p w14:paraId="102786FA" w14:textId="77777777" w:rsidR="000A53F0" w:rsidRDefault="000A53F0" w:rsidP="00A04B5C"/>
    <w:p w14:paraId="5771E7BB" w14:textId="77777777" w:rsidR="000A53F0" w:rsidRDefault="000A53F0" w:rsidP="00A04B5C"/>
    <w:p w14:paraId="47D3D2A4" w14:textId="77777777" w:rsidR="000A53F0" w:rsidRDefault="000A53F0" w:rsidP="00A04B5C"/>
    <w:p w14:paraId="2444B206" w14:textId="77777777" w:rsidR="000A53F0" w:rsidRDefault="000A53F0" w:rsidP="00A04B5C"/>
    <w:p w14:paraId="7A6E5EDA" w14:textId="77777777" w:rsidR="000A53F0" w:rsidRDefault="000A53F0" w:rsidP="00A04B5C"/>
    <w:p w14:paraId="7739C6C1" w14:textId="77777777" w:rsidR="000A53F0" w:rsidRDefault="000A53F0" w:rsidP="00A04B5C"/>
    <w:p w14:paraId="7E8ADA2A" w14:textId="77777777" w:rsidR="000A53F0" w:rsidRDefault="000A53F0" w:rsidP="00A04B5C"/>
    <w:p w14:paraId="2FE0676F" w14:textId="77777777" w:rsidR="000A53F0" w:rsidRDefault="000A53F0" w:rsidP="00A04B5C"/>
    <w:p w14:paraId="4EECCFA3" w14:textId="77777777" w:rsidR="000A53F0" w:rsidRDefault="000A53F0" w:rsidP="00A04B5C"/>
    <w:p w14:paraId="6DE67089" w14:textId="77777777" w:rsidR="000A53F0" w:rsidRDefault="000A53F0" w:rsidP="00A04B5C"/>
    <w:p w14:paraId="3C782D2F" w14:textId="77777777" w:rsidR="000A53F0" w:rsidRDefault="000A53F0" w:rsidP="00A04B5C"/>
    <w:p w14:paraId="696A2FD3" w14:textId="77777777" w:rsidR="000A53F0" w:rsidRDefault="000A53F0" w:rsidP="00A04B5C"/>
    <w:p w14:paraId="29B9A3FF" w14:textId="77777777" w:rsidR="000A53F0" w:rsidRDefault="000A53F0" w:rsidP="00A04B5C"/>
    <w:p w14:paraId="51D52828" w14:textId="77777777" w:rsidR="000A53F0" w:rsidRDefault="000A53F0" w:rsidP="00A04B5C"/>
    <w:p w14:paraId="79725B0C" w14:textId="77777777" w:rsidR="000A53F0" w:rsidRDefault="000A53F0" w:rsidP="00A04B5C"/>
    <w:p w14:paraId="331BD75E" w14:textId="77777777" w:rsidR="000A53F0" w:rsidRDefault="000A53F0" w:rsidP="00A04B5C"/>
    <w:p w14:paraId="4E21FC4D" w14:textId="77777777" w:rsidR="000A53F0" w:rsidRDefault="000A53F0" w:rsidP="00A04B5C"/>
    <w:p w14:paraId="08D8F6EF" w14:textId="77777777" w:rsidR="000A53F0" w:rsidRDefault="000A53F0" w:rsidP="00A04B5C"/>
    <w:p w14:paraId="0685E3F4" w14:textId="77777777" w:rsidR="000A53F0" w:rsidRDefault="000A53F0" w:rsidP="00A04B5C"/>
    <w:p w14:paraId="5986B2CC" w14:textId="77777777" w:rsidR="000A53F0" w:rsidRDefault="000A53F0" w:rsidP="00A04B5C"/>
    <w:p w14:paraId="1F862DEE" w14:textId="77777777" w:rsidR="000A53F0" w:rsidRDefault="000A53F0" w:rsidP="00A04B5C"/>
    <w:p w14:paraId="56764E32" w14:textId="66D91BD4" w:rsidR="00036D93" w:rsidRDefault="00036D93" w:rsidP="00A04B5C">
      <w:pPr>
        <w:rPr>
          <w:b/>
        </w:rPr>
      </w:pPr>
      <w:r>
        <w:rPr>
          <w:b/>
        </w:rPr>
        <w:lastRenderedPageBreak/>
        <w:t>Updates:</w:t>
      </w:r>
    </w:p>
    <w:p w14:paraId="6810C817" w14:textId="4D44024B" w:rsidR="00036D93" w:rsidRDefault="00036D93" w:rsidP="00A04B5C">
      <w:pPr>
        <w:rPr>
          <w:b/>
        </w:rPr>
      </w:pPr>
      <w:r>
        <w:rPr>
          <w:b/>
        </w:rPr>
        <w:t>2.1 and 3.1:</w:t>
      </w:r>
    </w:p>
    <w:p w14:paraId="2A8DAB51" w14:textId="4407FEFF" w:rsidR="00036D93" w:rsidRPr="0027308D" w:rsidRDefault="00036D93" w:rsidP="00A04B5C">
      <w:r>
        <w:t xml:space="preserve">There are two major updates in this patch.  The first is the addition of bias corrections as described on pg. ().  The second is an alteration to the extractor.  </w:t>
      </w:r>
      <w:r w:rsidR="000C332D">
        <w:t xml:space="preserve">In the extractor is designed to extract information for rates so the Intensities reported are the best ratios for a particular sequence in a particular file normalized to m0.  Originally this was multiplied by the amount of the highest m0 value observed for that sequence in that file to give an idea of the maximum intensity during testing.  This confused some users to think that was area under the curve and so could be used for quantitation.  We have removed the multiplication step and apologize </w:t>
      </w:r>
      <w:r w:rsidR="00E324DF">
        <w:t>for any misunderstanding.</w:t>
      </w:r>
    </w:p>
    <w:p w14:paraId="13A2A8E9" w14:textId="77777777" w:rsidR="00036D93" w:rsidRDefault="00036D93" w:rsidP="00A04B5C">
      <w:pPr>
        <w:rPr>
          <w:b/>
        </w:rPr>
      </w:pPr>
    </w:p>
    <w:p w14:paraId="01CE46AC" w14:textId="77777777" w:rsidR="00E324DF" w:rsidRDefault="00E324DF" w:rsidP="00A04B5C">
      <w:pPr>
        <w:rPr>
          <w:b/>
        </w:rPr>
      </w:pPr>
    </w:p>
    <w:p w14:paraId="6179D347" w14:textId="77777777" w:rsidR="00E324DF" w:rsidRDefault="00E324DF" w:rsidP="00A04B5C">
      <w:pPr>
        <w:rPr>
          <w:b/>
        </w:rPr>
      </w:pPr>
    </w:p>
    <w:p w14:paraId="19AB3DBD" w14:textId="77777777" w:rsidR="00E324DF" w:rsidRDefault="00E324DF" w:rsidP="00A04B5C">
      <w:pPr>
        <w:rPr>
          <w:b/>
        </w:rPr>
      </w:pPr>
    </w:p>
    <w:p w14:paraId="596C3833" w14:textId="77777777" w:rsidR="00E324DF" w:rsidRDefault="00E324DF" w:rsidP="00A04B5C">
      <w:pPr>
        <w:rPr>
          <w:b/>
        </w:rPr>
      </w:pPr>
    </w:p>
    <w:p w14:paraId="27B4F3BD" w14:textId="77777777" w:rsidR="00E324DF" w:rsidRDefault="00E324DF" w:rsidP="00A04B5C">
      <w:pPr>
        <w:rPr>
          <w:b/>
        </w:rPr>
      </w:pPr>
    </w:p>
    <w:p w14:paraId="63F7731F" w14:textId="77777777" w:rsidR="00E324DF" w:rsidRDefault="00E324DF" w:rsidP="00A04B5C">
      <w:pPr>
        <w:rPr>
          <w:b/>
        </w:rPr>
      </w:pPr>
    </w:p>
    <w:p w14:paraId="270867D2" w14:textId="77777777" w:rsidR="00E324DF" w:rsidRDefault="00E324DF" w:rsidP="00A04B5C">
      <w:pPr>
        <w:rPr>
          <w:b/>
        </w:rPr>
      </w:pPr>
    </w:p>
    <w:p w14:paraId="0883AAED" w14:textId="77777777" w:rsidR="00E324DF" w:rsidRDefault="00E324DF" w:rsidP="00A04B5C">
      <w:pPr>
        <w:rPr>
          <w:b/>
        </w:rPr>
      </w:pPr>
    </w:p>
    <w:p w14:paraId="3E40EC16" w14:textId="77777777" w:rsidR="00E324DF" w:rsidRDefault="00E324DF" w:rsidP="00A04B5C">
      <w:pPr>
        <w:rPr>
          <w:b/>
        </w:rPr>
      </w:pPr>
    </w:p>
    <w:p w14:paraId="5BADE55A" w14:textId="77777777" w:rsidR="00E324DF" w:rsidRDefault="00E324DF" w:rsidP="00A04B5C">
      <w:pPr>
        <w:rPr>
          <w:b/>
        </w:rPr>
      </w:pPr>
    </w:p>
    <w:p w14:paraId="394493F9" w14:textId="77777777" w:rsidR="00E324DF" w:rsidRDefault="00E324DF" w:rsidP="00A04B5C">
      <w:pPr>
        <w:rPr>
          <w:b/>
        </w:rPr>
      </w:pPr>
    </w:p>
    <w:p w14:paraId="16ED8EFA" w14:textId="77777777" w:rsidR="00E324DF" w:rsidRDefault="00E324DF" w:rsidP="00A04B5C">
      <w:pPr>
        <w:rPr>
          <w:b/>
        </w:rPr>
      </w:pPr>
    </w:p>
    <w:p w14:paraId="3292C64B" w14:textId="77777777" w:rsidR="00E324DF" w:rsidRDefault="00E324DF" w:rsidP="00A04B5C">
      <w:pPr>
        <w:rPr>
          <w:b/>
        </w:rPr>
      </w:pPr>
    </w:p>
    <w:p w14:paraId="43CDEAEF" w14:textId="77777777" w:rsidR="00E324DF" w:rsidRDefault="00E324DF" w:rsidP="00A04B5C">
      <w:pPr>
        <w:rPr>
          <w:b/>
        </w:rPr>
      </w:pPr>
    </w:p>
    <w:p w14:paraId="4DBABBCC" w14:textId="77777777" w:rsidR="00E324DF" w:rsidRDefault="00E324DF" w:rsidP="00A04B5C">
      <w:pPr>
        <w:rPr>
          <w:b/>
        </w:rPr>
      </w:pPr>
    </w:p>
    <w:p w14:paraId="0FC36D4F" w14:textId="77777777" w:rsidR="00E324DF" w:rsidRDefault="00E324DF" w:rsidP="00A04B5C">
      <w:pPr>
        <w:rPr>
          <w:b/>
        </w:rPr>
      </w:pPr>
    </w:p>
    <w:p w14:paraId="57452E43" w14:textId="77777777" w:rsidR="00E324DF" w:rsidRDefault="00E324DF" w:rsidP="00A04B5C">
      <w:pPr>
        <w:rPr>
          <w:b/>
        </w:rPr>
      </w:pPr>
    </w:p>
    <w:p w14:paraId="140CB3E2" w14:textId="77777777" w:rsidR="00E324DF" w:rsidRDefault="00E324DF" w:rsidP="00A04B5C">
      <w:pPr>
        <w:rPr>
          <w:b/>
        </w:rPr>
      </w:pPr>
    </w:p>
    <w:p w14:paraId="465D9C06" w14:textId="77777777" w:rsidR="00E324DF" w:rsidRDefault="00E324DF" w:rsidP="00A04B5C">
      <w:pPr>
        <w:rPr>
          <w:b/>
        </w:rPr>
      </w:pPr>
    </w:p>
    <w:p w14:paraId="1037717E" w14:textId="77777777" w:rsidR="00E324DF" w:rsidRDefault="00E324DF" w:rsidP="00A04B5C">
      <w:pPr>
        <w:rPr>
          <w:b/>
        </w:rPr>
      </w:pPr>
    </w:p>
    <w:p w14:paraId="6236B6D4" w14:textId="77777777" w:rsidR="00036D93" w:rsidRDefault="00036D93" w:rsidP="00A04B5C">
      <w:pPr>
        <w:rPr>
          <w:b/>
        </w:rPr>
      </w:pPr>
    </w:p>
    <w:p w14:paraId="0D0F639C" w14:textId="4A2C7B2D" w:rsidR="000A53F0" w:rsidRDefault="000A53F0" w:rsidP="00A04B5C">
      <w:pPr>
        <w:rPr>
          <w:b/>
        </w:rPr>
      </w:pPr>
      <w:r>
        <w:rPr>
          <w:b/>
        </w:rPr>
        <w:lastRenderedPageBreak/>
        <w:t>Citations:</w:t>
      </w:r>
    </w:p>
    <w:p w14:paraId="226CFCD7" w14:textId="3609AECA" w:rsidR="000A53F0" w:rsidRDefault="00E84C43" w:rsidP="00A04B5C">
      <w:r>
        <w:t xml:space="preserve">1.  </w:t>
      </w:r>
      <w:r w:rsidR="000A53F0" w:rsidRPr="000A53F0">
        <w:t xml:space="preserve">A cross-platform toolkit for mass spectrometry and proteomics. Chambers, M.C., </w:t>
      </w:r>
      <w:r w:rsidR="000A53F0">
        <w:t xml:space="preserve">et. al. </w:t>
      </w:r>
      <w:r w:rsidR="000A53F0" w:rsidRPr="00E84C43">
        <w:rPr>
          <w:i/>
        </w:rPr>
        <w:t>Nature Biotechnology</w:t>
      </w:r>
      <w:r w:rsidR="000A53F0" w:rsidRPr="000A53F0">
        <w:t xml:space="preserve"> </w:t>
      </w:r>
      <w:r w:rsidR="000A53F0" w:rsidRPr="00E84C43">
        <w:rPr>
          <w:b/>
        </w:rPr>
        <w:t>30</w:t>
      </w:r>
      <w:r w:rsidR="000A53F0" w:rsidRPr="000A53F0">
        <w:t>, 918-920 (2012).</w:t>
      </w:r>
    </w:p>
    <w:p w14:paraId="0A8F49AA" w14:textId="36F5FFDF" w:rsidR="00B77457" w:rsidRDefault="00FF2411" w:rsidP="00FF2411">
      <w:r>
        <w:t xml:space="preserve">2. Measuring the dynamics of </w:t>
      </w:r>
      <w:r w:rsidRPr="00FF2411">
        <w:rPr>
          <w:i/>
        </w:rPr>
        <w:t>E. coli</w:t>
      </w:r>
      <w:r>
        <w:t xml:space="preserve"> ribosome biogenesis using pulse-labeling and quantitative mass spectrometry. Chen, S.C. et al.  </w:t>
      </w:r>
      <w:r w:rsidRPr="00FF2411">
        <w:rPr>
          <w:i/>
        </w:rPr>
        <w:t>Mol. BioSyst</w:t>
      </w:r>
      <w:r w:rsidRPr="00FF2411">
        <w:t xml:space="preserve">., 2012, </w:t>
      </w:r>
      <w:r w:rsidRPr="00FF2411">
        <w:rPr>
          <w:b/>
        </w:rPr>
        <w:t>8</w:t>
      </w:r>
      <w:r w:rsidRPr="00FF2411">
        <w:t>, 3325–3334</w:t>
      </w:r>
    </w:p>
    <w:p w14:paraId="3DC7D1C4" w14:textId="66BF83EF" w:rsidR="00B77457" w:rsidRDefault="00B77457" w:rsidP="00A04B5C">
      <w:r>
        <w:t xml:space="preserve">Though not mentioned in the tutorial, the calculations of intensities and </w:t>
      </w:r>
      <w:r w:rsidR="00335D55">
        <w:t>m/z values for theoretical amounts is a python port of emass, which is code from:</w:t>
      </w:r>
    </w:p>
    <w:p w14:paraId="27D50B14" w14:textId="2DA41B30" w:rsidR="00335D55" w:rsidRPr="00335D55" w:rsidRDefault="00335D55" w:rsidP="00335D55">
      <w:pPr>
        <w:spacing w:after="0" w:line="240" w:lineRule="auto"/>
        <w:rPr>
          <w:rFonts w:ascii="Times New Roman" w:eastAsia="Times New Roman" w:hAnsi="Times New Roman" w:cs="Times New Roman"/>
          <w:sz w:val="24"/>
          <w:szCs w:val="24"/>
        </w:rPr>
      </w:pPr>
      <w:r w:rsidRPr="00335D55">
        <w:rPr>
          <w:rFonts w:ascii="Times New Roman" w:eastAsia="Times New Roman" w:hAnsi="Times New Roman" w:cs="Times New Roman"/>
          <w:sz w:val="24"/>
          <w:szCs w:val="24"/>
        </w:rPr>
        <w:t>Rockwood, A.L. and Haimi, P.: "Efficent calculation of Accurate Masses of Isotopic Peaks",</w:t>
      </w:r>
    </w:p>
    <w:p w14:paraId="41AB6146" w14:textId="70EE4F30" w:rsidR="00335D55" w:rsidRPr="000A53F0" w:rsidRDefault="00335D55" w:rsidP="00335D55">
      <w:pPr>
        <w:spacing w:after="0" w:line="240" w:lineRule="auto"/>
      </w:pPr>
      <w:r w:rsidRPr="00335D55">
        <w:rPr>
          <w:rFonts w:ascii="Times New Roman" w:eastAsia="Times New Roman" w:hAnsi="Times New Roman" w:cs="Times New Roman"/>
          <w:i/>
          <w:sz w:val="24"/>
          <w:szCs w:val="24"/>
        </w:rPr>
        <w:t>Journal of The American Society for Mass Spectrometry</w:t>
      </w:r>
      <w:r>
        <w:rPr>
          <w:rFonts w:ascii="Times New Roman" w:eastAsia="Times New Roman" w:hAnsi="Times New Roman" w:cs="Times New Roman"/>
          <w:sz w:val="24"/>
          <w:szCs w:val="24"/>
        </w:rPr>
        <w:t xml:space="preserve">, </w:t>
      </w:r>
      <w:r w:rsidRPr="00335D55">
        <w:rPr>
          <w:rFonts w:ascii="Times New Roman" w:eastAsia="Times New Roman" w:hAnsi="Times New Roman" w:cs="Times New Roman"/>
          <w:sz w:val="24"/>
          <w:szCs w:val="24"/>
        </w:rPr>
        <w:t>JASMS 03-2263</w:t>
      </w:r>
    </w:p>
    <w:sectPr w:rsidR="00335D55" w:rsidRPr="000A53F0">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9C9214" w14:textId="77777777" w:rsidR="00C66858" w:rsidRDefault="00C66858" w:rsidP="006B3E67">
      <w:pPr>
        <w:spacing w:after="0" w:line="240" w:lineRule="auto"/>
      </w:pPr>
      <w:r>
        <w:separator/>
      </w:r>
    </w:p>
  </w:endnote>
  <w:endnote w:type="continuationSeparator" w:id="0">
    <w:p w14:paraId="2A4B4E46" w14:textId="77777777" w:rsidR="00C66858" w:rsidRDefault="00C66858" w:rsidP="006B3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DC0B8D" w14:textId="77777777" w:rsidR="00C66858" w:rsidRDefault="00C66858" w:rsidP="006B3E67">
      <w:pPr>
        <w:spacing w:after="0" w:line="240" w:lineRule="auto"/>
      </w:pPr>
      <w:r>
        <w:separator/>
      </w:r>
    </w:p>
  </w:footnote>
  <w:footnote w:type="continuationSeparator" w:id="0">
    <w:p w14:paraId="168F9256" w14:textId="77777777" w:rsidR="00C66858" w:rsidRDefault="00C66858" w:rsidP="006B3E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079372"/>
      <w:docPartObj>
        <w:docPartGallery w:val="Page Numbers (Top of Page)"/>
        <w:docPartUnique/>
      </w:docPartObj>
    </w:sdtPr>
    <w:sdtEndPr>
      <w:rPr>
        <w:noProof/>
      </w:rPr>
    </w:sdtEndPr>
    <w:sdtContent>
      <w:p w14:paraId="3A308BF4" w14:textId="77777777" w:rsidR="0083791E" w:rsidRDefault="0083791E">
        <w:pPr>
          <w:pStyle w:val="Header"/>
          <w:jc w:val="right"/>
        </w:pPr>
        <w:r>
          <w:fldChar w:fldCharType="begin"/>
        </w:r>
        <w:r>
          <w:instrText xml:space="preserve"> PAGE   \* MERGEFORMAT </w:instrText>
        </w:r>
        <w:r>
          <w:fldChar w:fldCharType="separate"/>
        </w:r>
        <w:r w:rsidR="0027308D">
          <w:rPr>
            <w:noProof/>
          </w:rPr>
          <w:t>1</w:t>
        </w:r>
        <w:r>
          <w:rPr>
            <w:noProof/>
          </w:rPr>
          <w:fldChar w:fldCharType="end"/>
        </w:r>
      </w:p>
    </w:sdtContent>
  </w:sdt>
  <w:p w14:paraId="7375D65F" w14:textId="77777777" w:rsidR="0083791E" w:rsidRDefault="008379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20DC"/>
    <w:multiLevelType w:val="hybridMultilevel"/>
    <w:tmpl w:val="6C846BAE"/>
    <w:lvl w:ilvl="0" w:tplc="5040F7BC">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EB7B02"/>
    <w:multiLevelType w:val="hybridMultilevel"/>
    <w:tmpl w:val="F46C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945136"/>
    <w:multiLevelType w:val="hybridMultilevel"/>
    <w:tmpl w:val="E766B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A3B6D"/>
    <w:multiLevelType w:val="hybridMultilevel"/>
    <w:tmpl w:val="74880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B5C"/>
    <w:rsid w:val="000009FD"/>
    <w:rsid w:val="00014C3B"/>
    <w:rsid w:val="00024480"/>
    <w:rsid w:val="00036AF3"/>
    <w:rsid w:val="00036D93"/>
    <w:rsid w:val="00047DD5"/>
    <w:rsid w:val="00055362"/>
    <w:rsid w:val="00055652"/>
    <w:rsid w:val="00074DB6"/>
    <w:rsid w:val="00076F47"/>
    <w:rsid w:val="00085542"/>
    <w:rsid w:val="000A1513"/>
    <w:rsid w:val="000A2941"/>
    <w:rsid w:val="000A53F0"/>
    <w:rsid w:val="000B1DC4"/>
    <w:rsid w:val="000B28D0"/>
    <w:rsid w:val="000B53E9"/>
    <w:rsid w:val="000C332D"/>
    <w:rsid w:val="000C4442"/>
    <w:rsid w:val="000D0FE7"/>
    <w:rsid w:val="000D14BD"/>
    <w:rsid w:val="000D3332"/>
    <w:rsid w:val="000E0D53"/>
    <w:rsid w:val="001030CC"/>
    <w:rsid w:val="00116984"/>
    <w:rsid w:val="00121DDD"/>
    <w:rsid w:val="00131F11"/>
    <w:rsid w:val="00132811"/>
    <w:rsid w:val="00133149"/>
    <w:rsid w:val="00142E60"/>
    <w:rsid w:val="00145830"/>
    <w:rsid w:val="0015191E"/>
    <w:rsid w:val="0015199D"/>
    <w:rsid w:val="00166974"/>
    <w:rsid w:val="001710C3"/>
    <w:rsid w:val="00184B2A"/>
    <w:rsid w:val="00196525"/>
    <w:rsid w:val="001A5D6E"/>
    <w:rsid w:val="001B187B"/>
    <w:rsid w:val="001B5ACA"/>
    <w:rsid w:val="001D1928"/>
    <w:rsid w:val="001D50C9"/>
    <w:rsid w:val="001E1693"/>
    <w:rsid w:val="001E1B76"/>
    <w:rsid w:val="001F6DEE"/>
    <w:rsid w:val="00210A60"/>
    <w:rsid w:val="0021161D"/>
    <w:rsid w:val="002121AA"/>
    <w:rsid w:val="002143B2"/>
    <w:rsid w:val="00217BF9"/>
    <w:rsid w:val="0022036D"/>
    <w:rsid w:val="00223A09"/>
    <w:rsid w:val="0023302A"/>
    <w:rsid w:val="00237592"/>
    <w:rsid w:val="00241DC6"/>
    <w:rsid w:val="00263441"/>
    <w:rsid w:val="00263FB1"/>
    <w:rsid w:val="00264600"/>
    <w:rsid w:val="00272184"/>
    <w:rsid w:val="0027308D"/>
    <w:rsid w:val="00274367"/>
    <w:rsid w:val="002764DA"/>
    <w:rsid w:val="00282482"/>
    <w:rsid w:val="002B19C4"/>
    <w:rsid w:val="002D0617"/>
    <w:rsid w:val="002F01DF"/>
    <w:rsid w:val="002F1C59"/>
    <w:rsid w:val="002F516A"/>
    <w:rsid w:val="002F745D"/>
    <w:rsid w:val="002F7905"/>
    <w:rsid w:val="00303A7B"/>
    <w:rsid w:val="00311515"/>
    <w:rsid w:val="003135E3"/>
    <w:rsid w:val="003308C6"/>
    <w:rsid w:val="00335D55"/>
    <w:rsid w:val="003374CB"/>
    <w:rsid w:val="0034236B"/>
    <w:rsid w:val="003479C1"/>
    <w:rsid w:val="0035136B"/>
    <w:rsid w:val="00353AE4"/>
    <w:rsid w:val="00360C7A"/>
    <w:rsid w:val="0036550F"/>
    <w:rsid w:val="00375A37"/>
    <w:rsid w:val="00380E6C"/>
    <w:rsid w:val="00383BFF"/>
    <w:rsid w:val="003941E9"/>
    <w:rsid w:val="00395880"/>
    <w:rsid w:val="003A6AE3"/>
    <w:rsid w:val="003B4316"/>
    <w:rsid w:val="003B49C5"/>
    <w:rsid w:val="003C25DD"/>
    <w:rsid w:val="003C7210"/>
    <w:rsid w:val="003D06EE"/>
    <w:rsid w:val="003D771C"/>
    <w:rsid w:val="003E5289"/>
    <w:rsid w:val="003E677D"/>
    <w:rsid w:val="003F005D"/>
    <w:rsid w:val="003F75B1"/>
    <w:rsid w:val="00402242"/>
    <w:rsid w:val="00405540"/>
    <w:rsid w:val="004145A7"/>
    <w:rsid w:val="00415768"/>
    <w:rsid w:val="00416F54"/>
    <w:rsid w:val="00422D8F"/>
    <w:rsid w:val="004368D7"/>
    <w:rsid w:val="00445A89"/>
    <w:rsid w:val="00452ABE"/>
    <w:rsid w:val="00465A75"/>
    <w:rsid w:val="00465F6F"/>
    <w:rsid w:val="004701AD"/>
    <w:rsid w:val="0047691E"/>
    <w:rsid w:val="00481747"/>
    <w:rsid w:val="00483484"/>
    <w:rsid w:val="0048404D"/>
    <w:rsid w:val="00491048"/>
    <w:rsid w:val="004967F4"/>
    <w:rsid w:val="004A22D0"/>
    <w:rsid w:val="004B163F"/>
    <w:rsid w:val="004B7912"/>
    <w:rsid w:val="004C1154"/>
    <w:rsid w:val="004C167E"/>
    <w:rsid w:val="004D3E01"/>
    <w:rsid w:val="004D5E49"/>
    <w:rsid w:val="004E2BF9"/>
    <w:rsid w:val="004E4E8F"/>
    <w:rsid w:val="004E7F30"/>
    <w:rsid w:val="004F336A"/>
    <w:rsid w:val="004F3EC8"/>
    <w:rsid w:val="004F51CD"/>
    <w:rsid w:val="004F64E8"/>
    <w:rsid w:val="0050072B"/>
    <w:rsid w:val="0050763C"/>
    <w:rsid w:val="0052540A"/>
    <w:rsid w:val="005360FD"/>
    <w:rsid w:val="005437BB"/>
    <w:rsid w:val="00547A1E"/>
    <w:rsid w:val="005703AF"/>
    <w:rsid w:val="00575927"/>
    <w:rsid w:val="00576B14"/>
    <w:rsid w:val="00584D0E"/>
    <w:rsid w:val="0058626F"/>
    <w:rsid w:val="00586415"/>
    <w:rsid w:val="00592674"/>
    <w:rsid w:val="005B08BE"/>
    <w:rsid w:val="005C1864"/>
    <w:rsid w:val="005C7798"/>
    <w:rsid w:val="005D1AAE"/>
    <w:rsid w:val="005E286E"/>
    <w:rsid w:val="005E570A"/>
    <w:rsid w:val="00607D7F"/>
    <w:rsid w:val="00613EBF"/>
    <w:rsid w:val="00614B5B"/>
    <w:rsid w:val="00615322"/>
    <w:rsid w:val="006248F2"/>
    <w:rsid w:val="00633533"/>
    <w:rsid w:val="0066331F"/>
    <w:rsid w:val="006716EE"/>
    <w:rsid w:val="00672991"/>
    <w:rsid w:val="00672B68"/>
    <w:rsid w:val="0067526E"/>
    <w:rsid w:val="00676A6A"/>
    <w:rsid w:val="00685AE3"/>
    <w:rsid w:val="006864B1"/>
    <w:rsid w:val="00695E32"/>
    <w:rsid w:val="00696958"/>
    <w:rsid w:val="006A43DB"/>
    <w:rsid w:val="006B3E67"/>
    <w:rsid w:val="006B3F71"/>
    <w:rsid w:val="006B4B72"/>
    <w:rsid w:val="006B55EF"/>
    <w:rsid w:val="006C438C"/>
    <w:rsid w:val="006D10DD"/>
    <w:rsid w:val="006D757E"/>
    <w:rsid w:val="006E25B0"/>
    <w:rsid w:val="006F1A88"/>
    <w:rsid w:val="006F3F45"/>
    <w:rsid w:val="00704A41"/>
    <w:rsid w:val="007132CC"/>
    <w:rsid w:val="00716221"/>
    <w:rsid w:val="007337F9"/>
    <w:rsid w:val="00734F3C"/>
    <w:rsid w:val="0074244C"/>
    <w:rsid w:val="00743EBC"/>
    <w:rsid w:val="00745B55"/>
    <w:rsid w:val="007506A4"/>
    <w:rsid w:val="007507F2"/>
    <w:rsid w:val="0076038D"/>
    <w:rsid w:val="00765B7E"/>
    <w:rsid w:val="0076622D"/>
    <w:rsid w:val="007719A9"/>
    <w:rsid w:val="00787191"/>
    <w:rsid w:val="00792605"/>
    <w:rsid w:val="007C2538"/>
    <w:rsid w:val="007D41BB"/>
    <w:rsid w:val="007F6904"/>
    <w:rsid w:val="00816CD3"/>
    <w:rsid w:val="00821500"/>
    <w:rsid w:val="0082274F"/>
    <w:rsid w:val="00823FDB"/>
    <w:rsid w:val="008330FF"/>
    <w:rsid w:val="0083791E"/>
    <w:rsid w:val="00853C80"/>
    <w:rsid w:val="00857E5E"/>
    <w:rsid w:val="0086750F"/>
    <w:rsid w:val="00883CCD"/>
    <w:rsid w:val="00885744"/>
    <w:rsid w:val="0089589C"/>
    <w:rsid w:val="008A12DB"/>
    <w:rsid w:val="008A7C1A"/>
    <w:rsid w:val="008B0079"/>
    <w:rsid w:val="008B53E3"/>
    <w:rsid w:val="008B5B05"/>
    <w:rsid w:val="008C5D9E"/>
    <w:rsid w:val="008D00DE"/>
    <w:rsid w:val="008D04A5"/>
    <w:rsid w:val="008D10A5"/>
    <w:rsid w:val="008E1D5A"/>
    <w:rsid w:val="008F443A"/>
    <w:rsid w:val="0091234A"/>
    <w:rsid w:val="00914ABC"/>
    <w:rsid w:val="00916D03"/>
    <w:rsid w:val="009213FB"/>
    <w:rsid w:val="009239C2"/>
    <w:rsid w:val="00935D1B"/>
    <w:rsid w:val="009521E0"/>
    <w:rsid w:val="00954C3D"/>
    <w:rsid w:val="00956B81"/>
    <w:rsid w:val="009769AD"/>
    <w:rsid w:val="00991159"/>
    <w:rsid w:val="00991B4E"/>
    <w:rsid w:val="00997503"/>
    <w:rsid w:val="009A20F1"/>
    <w:rsid w:val="009A4BF0"/>
    <w:rsid w:val="009B0272"/>
    <w:rsid w:val="009B645C"/>
    <w:rsid w:val="009B6615"/>
    <w:rsid w:val="009C1F45"/>
    <w:rsid w:val="009C7DC7"/>
    <w:rsid w:val="009D0BFA"/>
    <w:rsid w:val="009D5707"/>
    <w:rsid w:val="009D5A09"/>
    <w:rsid w:val="009D7596"/>
    <w:rsid w:val="009E523A"/>
    <w:rsid w:val="009F2A48"/>
    <w:rsid w:val="009F625B"/>
    <w:rsid w:val="00A01636"/>
    <w:rsid w:val="00A04B5C"/>
    <w:rsid w:val="00A12214"/>
    <w:rsid w:val="00A1239D"/>
    <w:rsid w:val="00A134F8"/>
    <w:rsid w:val="00A24D63"/>
    <w:rsid w:val="00A4127B"/>
    <w:rsid w:val="00A51F92"/>
    <w:rsid w:val="00A5369D"/>
    <w:rsid w:val="00A82EE2"/>
    <w:rsid w:val="00A90B9E"/>
    <w:rsid w:val="00A913A0"/>
    <w:rsid w:val="00A96444"/>
    <w:rsid w:val="00A97D3F"/>
    <w:rsid w:val="00AA0975"/>
    <w:rsid w:val="00AA5BCE"/>
    <w:rsid w:val="00AB2A0A"/>
    <w:rsid w:val="00AC0D54"/>
    <w:rsid w:val="00AC2045"/>
    <w:rsid w:val="00AC2994"/>
    <w:rsid w:val="00AC47CD"/>
    <w:rsid w:val="00AD0038"/>
    <w:rsid w:val="00AE7570"/>
    <w:rsid w:val="00AF3E52"/>
    <w:rsid w:val="00B007CB"/>
    <w:rsid w:val="00B00D34"/>
    <w:rsid w:val="00B151C7"/>
    <w:rsid w:val="00B302D9"/>
    <w:rsid w:val="00B3712C"/>
    <w:rsid w:val="00B40235"/>
    <w:rsid w:val="00B427CA"/>
    <w:rsid w:val="00B5160B"/>
    <w:rsid w:val="00B77457"/>
    <w:rsid w:val="00B83925"/>
    <w:rsid w:val="00B839F4"/>
    <w:rsid w:val="00B847AF"/>
    <w:rsid w:val="00B86F54"/>
    <w:rsid w:val="00B94998"/>
    <w:rsid w:val="00B9684C"/>
    <w:rsid w:val="00BA096B"/>
    <w:rsid w:val="00BA4F74"/>
    <w:rsid w:val="00BB2E70"/>
    <w:rsid w:val="00BB6F41"/>
    <w:rsid w:val="00BC1B37"/>
    <w:rsid w:val="00BC5D7E"/>
    <w:rsid w:val="00BC6249"/>
    <w:rsid w:val="00BD3670"/>
    <w:rsid w:val="00BD502C"/>
    <w:rsid w:val="00BE2B8B"/>
    <w:rsid w:val="00BE3C26"/>
    <w:rsid w:val="00BF35E6"/>
    <w:rsid w:val="00BF55EF"/>
    <w:rsid w:val="00C04ED6"/>
    <w:rsid w:val="00C05DEB"/>
    <w:rsid w:val="00C2691E"/>
    <w:rsid w:val="00C27F86"/>
    <w:rsid w:val="00C502FD"/>
    <w:rsid w:val="00C55866"/>
    <w:rsid w:val="00C66858"/>
    <w:rsid w:val="00C754D9"/>
    <w:rsid w:val="00CA61C0"/>
    <w:rsid w:val="00CB4907"/>
    <w:rsid w:val="00CB55F4"/>
    <w:rsid w:val="00CB62F1"/>
    <w:rsid w:val="00CB74CE"/>
    <w:rsid w:val="00CC7E8E"/>
    <w:rsid w:val="00CE32DF"/>
    <w:rsid w:val="00CF0D8A"/>
    <w:rsid w:val="00D0358E"/>
    <w:rsid w:val="00D17875"/>
    <w:rsid w:val="00D31BBA"/>
    <w:rsid w:val="00D33221"/>
    <w:rsid w:val="00D504E4"/>
    <w:rsid w:val="00D55793"/>
    <w:rsid w:val="00D5703F"/>
    <w:rsid w:val="00D6078C"/>
    <w:rsid w:val="00D66EEE"/>
    <w:rsid w:val="00D727DC"/>
    <w:rsid w:val="00D73A9C"/>
    <w:rsid w:val="00D749BC"/>
    <w:rsid w:val="00D778F3"/>
    <w:rsid w:val="00D77CBC"/>
    <w:rsid w:val="00D82CF5"/>
    <w:rsid w:val="00D85302"/>
    <w:rsid w:val="00D86006"/>
    <w:rsid w:val="00D94D62"/>
    <w:rsid w:val="00DA1A0E"/>
    <w:rsid w:val="00DA51A7"/>
    <w:rsid w:val="00DA7FAA"/>
    <w:rsid w:val="00DB3897"/>
    <w:rsid w:val="00DB399F"/>
    <w:rsid w:val="00DB5C91"/>
    <w:rsid w:val="00DB5EA7"/>
    <w:rsid w:val="00DC126D"/>
    <w:rsid w:val="00DC2D62"/>
    <w:rsid w:val="00DC32C4"/>
    <w:rsid w:val="00DD331F"/>
    <w:rsid w:val="00DE01E3"/>
    <w:rsid w:val="00DE3056"/>
    <w:rsid w:val="00DF07E0"/>
    <w:rsid w:val="00DF13B0"/>
    <w:rsid w:val="00E104C4"/>
    <w:rsid w:val="00E137D0"/>
    <w:rsid w:val="00E2198E"/>
    <w:rsid w:val="00E25FDF"/>
    <w:rsid w:val="00E324DF"/>
    <w:rsid w:val="00E5003F"/>
    <w:rsid w:val="00E63EEE"/>
    <w:rsid w:val="00E76F97"/>
    <w:rsid w:val="00E8226A"/>
    <w:rsid w:val="00E84C43"/>
    <w:rsid w:val="00E873FC"/>
    <w:rsid w:val="00EB1583"/>
    <w:rsid w:val="00EC2B6E"/>
    <w:rsid w:val="00EC7294"/>
    <w:rsid w:val="00EC7799"/>
    <w:rsid w:val="00ED31F7"/>
    <w:rsid w:val="00EE534E"/>
    <w:rsid w:val="00EF625D"/>
    <w:rsid w:val="00EF77B2"/>
    <w:rsid w:val="00EF7F90"/>
    <w:rsid w:val="00F10FF8"/>
    <w:rsid w:val="00F11218"/>
    <w:rsid w:val="00F139F4"/>
    <w:rsid w:val="00F21DC0"/>
    <w:rsid w:val="00F24D5E"/>
    <w:rsid w:val="00F30B68"/>
    <w:rsid w:val="00F44B99"/>
    <w:rsid w:val="00F5238A"/>
    <w:rsid w:val="00F531A3"/>
    <w:rsid w:val="00F5712E"/>
    <w:rsid w:val="00F61C38"/>
    <w:rsid w:val="00F622F3"/>
    <w:rsid w:val="00F73179"/>
    <w:rsid w:val="00FA11EE"/>
    <w:rsid w:val="00FA34AA"/>
    <w:rsid w:val="00FA3C9F"/>
    <w:rsid w:val="00FA621F"/>
    <w:rsid w:val="00FB287B"/>
    <w:rsid w:val="00FB4404"/>
    <w:rsid w:val="00FF2411"/>
    <w:rsid w:val="00FF7B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42E40F"/>
  <w15:docId w15:val="{6D3154CF-6F05-478C-A87E-B146AFD24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01D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86F54"/>
    <w:pPr>
      <w:ind w:left="720"/>
      <w:contextualSpacing/>
    </w:pPr>
  </w:style>
  <w:style w:type="paragraph" w:styleId="Header">
    <w:name w:val="header"/>
    <w:basedOn w:val="Normal"/>
    <w:link w:val="HeaderChar"/>
    <w:uiPriority w:val="99"/>
    <w:unhideWhenUsed/>
    <w:rsid w:val="006B3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E67"/>
  </w:style>
  <w:style w:type="paragraph" w:styleId="Footer">
    <w:name w:val="footer"/>
    <w:basedOn w:val="Normal"/>
    <w:link w:val="FooterChar"/>
    <w:uiPriority w:val="99"/>
    <w:unhideWhenUsed/>
    <w:rsid w:val="006B3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E67"/>
  </w:style>
  <w:style w:type="paragraph" w:styleId="BalloonText">
    <w:name w:val="Balloon Text"/>
    <w:basedOn w:val="Normal"/>
    <w:link w:val="BalloonTextChar"/>
    <w:uiPriority w:val="99"/>
    <w:semiHidden/>
    <w:unhideWhenUsed/>
    <w:rsid w:val="00C502F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2FD"/>
    <w:rPr>
      <w:rFonts w:ascii="Lucida Grande" w:hAnsi="Lucida Grande" w:cs="Lucida Grande"/>
      <w:sz w:val="18"/>
      <w:szCs w:val="18"/>
    </w:rPr>
  </w:style>
  <w:style w:type="character" w:styleId="Hyperlink">
    <w:name w:val="Hyperlink"/>
    <w:basedOn w:val="DefaultParagraphFont"/>
    <w:uiPriority w:val="99"/>
    <w:unhideWhenUsed/>
    <w:rsid w:val="00991B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3923">
      <w:bodyDiv w:val="1"/>
      <w:marLeft w:val="0"/>
      <w:marRight w:val="0"/>
      <w:marTop w:val="0"/>
      <w:marBottom w:val="0"/>
      <w:divBdr>
        <w:top w:val="none" w:sz="0" w:space="0" w:color="auto"/>
        <w:left w:val="none" w:sz="0" w:space="0" w:color="auto"/>
        <w:bottom w:val="none" w:sz="0" w:space="0" w:color="auto"/>
        <w:right w:val="none" w:sz="0" w:space="0" w:color="auto"/>
      </w:divBdr>
    </w:div>
    <w:div w:id="63144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physics.nist.gov/cgi-bin/Compositions/stand_alone.pl" TargetMode="External"/><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CE8C7-1F21-42B9-B31A-D96838630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99175E26.dotm</Template>
  <TotalTime>0</TotalTime>
  <Pages>1</Pages>
  <Words>8364</Words>
  <Characters>47675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Brigham Young University</Company>
  <LinksUpToDate>false</LinksUpToDate>
  <CharactersWithSpaces>55928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bnaylor2</dc:creator>
  <cp:keywords/>
  <dc:description/>
  <cp:lastModifiedBy>bnaylor2</cp:lastModifiedBy>
  <cp:revision>3</cp:revision>
  <dcterms:created xsi:type="dcterms:W3CDTF">2017-01-04T23:30:00Z</dcterms:created>
  <dcterms:modified xsi:type="dcterms:W3CDTF">2017-01-04T23:30:00Z</dcterms:modified>
</cp:coreProperties>
</file>